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6EE5C" w14:textId="47437A18" w:rsidR="0095274A" w:rsidRDefault="009A5871">
      <w:pPr>
        <w:pStyle w:val="Title"/>
        <w:rPr>
          <w:b/>
          <w:i/>
          <w:color w:val="0B5394"/>
          <w:sz w:val="48"/>
          <w:szCs w:val="48"/>
        </w:rPr>
      </w:pPr>
      <w:bookmarkStart w:id="0" w:name="_qbm9ja6egrmx" w:colFirst="0" w:colLast="0"/>
      <w:bookmarkEnd w:id="0"/>
      <w:r>
        <w:t xml:space="preserve">Software Design </w:t>
      </w:r>
      <w:r w:rsidR="00B20FAB">
        <w:t xml:space="preserve">– Pet R Us </w:t>
      </w:r>
      <w:r w:rsidR="00986341">
        <w:t>Website</w:t>
      </w:r>
    </w:p>
    <w:p w14:paraId="7B86EE5D" w14:textId="77777777" w:rsidR="0095274A" w:rsidRDefault="0095274A"/>
    <w:sdt>
      <w:sdtPr>
        <w:id w:val="827329272"/>
        <w:docPartObj>
          <w:docPartGallery w:val="Table of Contents"/>
          <w:docPartUnique/>
        </w:docPartObj>
      </w:sdtPr>
      <w:sdtEndPr/>
      <w:sdtContent>
        <w:p w14:paraId="0F1B638A" w14:textId="75A6C257" w:rsidR="008831A9" w:rsidRDefault="009A5871">
          <w:pPr>
            <w:pStyle w:val="TOC1"/>
            <w:tabs>
              <w:tab w:val="left" w:pos="440"/>
              <w:tab w:val="right" w:pos="9350"/>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128738889" w:history="1">
            <w:r w:rsidR="008831A9" w:rsidRPr="0056224E">
              <w:rPr>
                <w:rStyle w:val="Hyperlink"/>
                <w:noProof/>
              </w:rPr>
              <w:t>1.</w:t>
            </w:r>
            <w:r w:rsidR="008831A9">
              <w:rPr>
                <w:rFonts w:asciiTheme="minorHAnsi" w:eastAsiaTheme="minorEastAsia" w:hAnsiTheme="minorHAnsi" w:cstheme="minorBidi"/>
                <w:noProof/>
                <w:lang w:val="en-AU"/>
              </w:rPr>
              <w:tab/>
            </w:r>
            <w:r w:rsidR="008831A9" w:rsidRPr="0056224E">
              <w:rPr>
                <w:rStyle w:val="Hyperlink"/>
                <w:noProof/>
              </w:rPr>
              <w:t>Overview -</w:t>
            </w:r>
            <w:r w:rsidR="008831A9">
              <w:rPr>
                <w:noProof/>
                <w:webHidden/>
              </w:rPr>
              <w:tab/>
            </w:r>
            <w:r w:rsidR="008831A9">
              <w:rPr>
                <w:noProof/>
                <w:webHidden/>
              </w:rPr>
              <w:fldChar w:fldCharType="begin"/>
            </w:r>
            <w:r w:rsidR="008831A9">
              <w:rPr>
                <w:noProof/>
                <w:webHidden/>
              </w:rPr>
              <w:instrText xml:space="preserve"> PAGEREF _Toc128738889 \h </w:instrText>
            </w:r>
            <w:r w:rsidR="008831A9">
              <w:rPr>
                <w:noProof/>
                <w:webHidden/>
              </w:rPr>
            </w:r>
            <w:r w:rsidR="008831A9">
              <w:rPr>
                <w:noProof/>
                <w:webHidden/>
              </w:rPr>
              <w:fldChar w:fldCharType="separate"/>
            </w:r>
            <w:r w:rsidR="008831A9">
              <w:rPr>
                <w:noProof/>
                <w:webHidden/>
              </w:rPr>
              <w:t>4</w:t>
            </w:r>
            <w:r w:rsidR="008831A9">
              <w:rPr>
                <w:noProof/>
                <w:webHidden/>
              </w:rPr>
              <w:fldChar w:fldCharType="end"/>
            </w:r>
          </w:hyperlink>
        </w:p>
        <w:p w14:paraId="28C65623" w14:textId="7BECDD35"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890" w:history="1">
            <w:r w:rsidR="008831A9" w:rsidRPr="0056224E">
              <w:rPr>
                <w:rStyle w:val="Hyperlink"/>
                <w:noProof/>
              </w:rPr>
              <w:t>1.1</w:t>
            </w:r>
            <w:r w:rsidR="008831A9">
              <w:rPr>
                <w:rFonts w:asciiTheme="minorHAnsi" w:eastAsiaTheme="minorEastAsia" w:hAnsiTheme="minorHAnsi" w:cstheme="minorBidi"/>
                <w:noProof/>
                <w:lang w:val="en-AU"/>
              </w:rPr>
              <w:tab/>
            </w:r>
            <w:r w:rsidR="008831A9" w:rsidRPr="0056224E">
              <w:rPr>
                <w:rStyle w:val="Hyperlink"/>
                <w:noProof/>
              </w:rPr>
              <w:t>Purpose -</w:t>
            </w:r>
            <w:r w:rsidR="008831A9">
              <w:rPr>
                <w:noProof/>
                <w:webHidden/>
              </w:rPr>
              <w:tab/>
            </w:r>
            <w:r w:rsidR="008831A9">
              <w:rPr>
                <w:noProof/>
                <w:webHidden/>
              </w:rPr>
              <w:fldChar w:fldCharType="begin"/>
            </w:r>
            <w:r w:rsidR="008831A9">
              <w:rPr>
                <w:noProof/>
                <w:webHidden/>
              </w:rPr>
              <w:instrText xml:space="preserve"> PAGEREF _Toc128738890 \h </w:instrText>
            </w:r>
            <w:r w:rsidR="008831A9">
              <w:rPr>
                <w:noProof/>
                <w:webHidden/>
              </w:rPr>
            </w:r>
            <w:r w:rsidR="008831A9">
              <w:rPr>
                <w:noProof/>
                <w:webHidden/>
              </w:rPr>
              <w:fldChar w:fldCharType="separate"/>
            </w:r>
            <w:r w:rsidR="008831A9">
              <w:rPr>
                <w:noProof/>
                <w:webHidden/>
              </w:rPr>
              <w:t>4</w:t>
            </w:r>
            <w:r w:rsidR="008831A9">
              <w:rPr>
                <w:noProof/>
                <w:webHidden/>
              </w:rPr>
              <w:fldChar w:fldCharType="end"/>
            </w:r>
          </w:hyperlink>
        </w:p>
        <w:p w14:paraId="5BE34E9C" w14:textId="3FC3CE70"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891" w:history="1">
            <w:r w:rsidR="008831A9" w:rsidRPr="0056224E">
              <w:rPr>
                <w:rStyle w:val="Hyperlink"/>
                <w:noProof/>
              </w:rPr>
              <w:t>1.2</w:t>
            </w:r>
            <w:r w:rsidR="008831A9">
              <w:rPr>
                <w:rFonts w:asciiTheme="minorHAnsi" w:eastAsiaTheme="minorEastAsia" w:hAnsiTheme="minorHAnsi" w:cstheme="minorBidi"/>
                <w:noProof/>
                <w:lang w:val="en-AU"/>
              </w:rPr>
              <w:tab/>
            </w:r>
            <w:r w:rsidR="008831A9" w:rsidRPr="0056224E">
              <w:rPr>
                <w:rStyle w:val="Hyperlink"/>
                <w:noProof/>
              </w:rPr>
              <w:t>Stakeholders –</w:t>
            </w:r>
            <w:r w:rsidR="008831A9">
              <w:rPr>
                <w:noProof/>
                <w:webHidden/>
              </w:rPr>
              <w:tab/>
            </w:r>
            <w:r w:rsidR="008831A9">
              <w:rPr>
                <w:noProof/>
                <w:webHidden/>
              </w:rPr>
              <w:fldChar w:fldCharType="begin"/>
            </w:r>
            <w:r w:rsidR="008831A9">
              <w:rPr>
                <w:noProof/>
                <w:webHidden/>
              </w:rPr>
              <w:instrText xml:space="preserve"> PAGEREF _Toc128738891 \h </w:instrText>
            </w:r>
            <w:r w:rsidR="008831A9">
              <w:rPr>
                <w:noProof/>
                <w:webHidden/>
              </w:rPr>
            </w:r>
            <w:r w:rsidR="008831A9">
              <w:rPr>
                <w:noProof/>
                <w:webHidden/>
              </w:rPr>
              <w:fldChar w:fldCharType="separate"/>
            </w:r>
            <w:r w:rsidR="008831A9">
              <w:rPr>
                <w:noProof/>
                <w:webHidden/>
              </w:rPr>
              <w:t>4</w:t>
            </w:r>
            <w:r w:rsidR="008831A9">
              <w:rPr>
                <w:noProof/>
                <w:webHidden/>
              </w:rPr>
              <w:fldChar w:fldCharType="end"/>
            </w:r>
          </w:hyperlink>
        </w:p>
        <w:p w14:paraId="3A4BA4F8" w14:textId="020067A1" w:rsidR="008831A9" w:rsidRDefault="00C825CD">
          <w:pPr>
            <w:pStyle w:val="TOC1"/>
            <w:tabs>
              <w:tab w:val="left" w:pos="440"/>
              <w:tab w:val="right" w:pos="9350"/>
            </w:tabs>
            <w:rPr>
              <w:rFonts w:asciiTheme="minorHAnsi" w:eastAsiaTheme="minorEastAsia" w:hAnsiTheme="minorHAnsi" w:cstheme="minorBidi"/>
              <w:noProof/>
              <w:lang w:val="en-AU"/>
            </w:rPr>
          </w:pPr>
          <w:hyperlink w:anchor="_Toc128738892" w:history="1">
            <w:r w:rsidR="008831A9" w:rsidRPr="0056224E">
              <w:rPr>
                <w:rStyle w:val="Hyperlink"/>
                <w:noProof/>
              </w:rPr>
              <w:t>2.</w:t>
            </w:r>
            <w:r w:rsidR="008831A9">
              <w:rPr>
                <w:rFonts w:asciiTheme="minorHAnsi" w:eastAsiaTheme="minorEastAsia" w:hAnsiTheme="minorHAnsi" w:cstheme="minorBidi"/>
                <w:noProof/>
                <w:lang w:val="en-AU"/>
              </w:rPr>
              <w:tab/>
            </w:r>
            <w:r w:rsidR="008831A9" w:rsidRPr="0056224E">
              <w:rPr>
                <w:rStyle w:val="Hyperlink"/>
                <w:noProof/>
              </w:rPr>
              <w:t>Document version -</w:t>
            </w:r>
            <w:r w:rsidR="008831A9">
              <w:rPr>
                <w:noProof/>
                <w:webHidden/>
              </w:rPr>
              <w:tab/>
            </w:r>
            <w:r w:rsidR="008831A9">
              <w:rPr>
                <w:noProof/>
                <w:webHidden/>
              </w:rPr>
              <w:fldChar w:fldCharType="begin"/>
            </w:r>
            <w:r w:rsidR="008831A9">
              <w:rPr>
                <w:noProof/>
                <w:webHidden/>
              </w:rPr>
              <w:instrText xml:space="preserve"> PAGEREF _Toc128738892 \h </w:instrText>
            </w:r>
            <w:r w:rsidR="008831A9">
              <w:rPr>
                <w:noProof/>
                <w:webHidden/>
              </w:rPr>
            </w:r>
            <w:r w:rsidR="008831A9">
              <w:rPr>
                <w:noProof/>
                <w:webHidden/>
              </w:rPr>
              <w:fldChar w:fldCharType="separate"/>
            </w:r>
            <w:r w:rsidR="008831A9">
              <w:rPr>
                <w:noProof/>
                <w:webHidden/>
              </w:rPr>
              <w:t>5</w:t>
            </w:r>
            <w:r w:rsidR="008831A9">
              <w:rPr>
                <w:noProof/>
                <w:webHidden/>
              </w:rPr>
              <w:fldChar w:fldCharType="end"/>
            </w:r>
          </w:hyperlink>
        </w:p>
        <w:p w14:paraId="03047FF6" w14:textId="78D5E2CB" w:rsidR="008831A9" w:rsidRDefault="00C825CD">
          <w:pPr>
            <w:pStyle w:val="TOC1"/>
            <w:tabs>
              <w:tab w:val="left" w:pos="440"/>
              <w:tab w:val="right" w:pos="9350"/>
            </w:tabs>
            <w:rPr>
              <w:rFonts w:asciiTheme="minorHAnsi" w:eastAsiaTheme="minorEastAsia" w:hAnsiTheme="minorHAnsi" w:cstheme="minorBidi"/>
              <w:noProof/>
              <w:lang w:val="en-AU"/>
            </w:rPr>
          </w:pPr>
          <w:hyperlink w:anchor="_Toc128738893" w:history="1">
            <w:r w:rsidR="008831A9" w:rsidRPr="0056224E">
              <w:rPr>
                <w:rStyle w:val="Hyperlink"/>
                <w:noProof/>
              </w:rPr>
              <w:t>3.</w:t>
            </w:r>
            <w:r w:rsidR="008831A9">
              <w:rPr>
                <w:rFonts w:asciiTheme="minorHAnsi" w:eastAsiaTheme="minorEastAsia" w:hAnsiTheme="minorHAnsi" w:cstheme="minorBidi"/>
                <w:noProof/>
                <w:lang w:val="en-AU"/>
              </w:rPr>
              <w:tab/>
            </w:r>
            <w:r w:rsidR="008831A9" w:rsidRPr="0056224E">
              <w:rPr>
                <w:rStyle w:val="Hyperlink"/>
                <w:noProof/>
              </w:rPr>
              <w:t>Design decision -</w:t>
            </w:r>
            <w:r w:rsidR="008831A9">
              <w:rPr>
                <w:noProof/>
                <w:webHidden/>
              </w:rPr>
              <w:tab/>
            </w:r>
            <w:r w:rsidR="008831A9">
              <w:rPr>
                <w:noProof/>
                <w:webHidden/>
              </w:rPr>
              <w:fldChar w:fldCharType="begin"/>
            </w:r>
            <w:r w:rsidR="008831A9">
              <w:rPr>
                <w:noProof/>
                <w:webHidden/>
              </w:rPr>
              <w:instrText xml:space="preserve"> PAGEREF _Toc128738893 \h </w:instrText>
            </w:r>
            <w:r w:rsidR="008831A9">
              <w:rPr>
                <w:noProof/>
                <w:webHidden/>
              </w:rPr>
            </w:r>
            <w:r w:rsidR="008831A9">
              <w:rPr>
                <w:noProof/>
                <w:webHidden/>
              </w:rPr>
              <w:fldChar w:fldCharType="separate"/>
            </w:r>
            <w:r w:rsidR="008831A9">
              <w:rPr>
                <w:noProof/>
                <w:webHidden/>
              </w:rPr>
              <w:t>6</w:t>
            </w:r>
            <w:r w:rsidR="008831A9">
              <w:rPr>
                <w:noProof/>
                <w:webHidden/>
              </w:rPr>
              <w:fldChar w:fldCharType="end"/>
            </w:r>
          </w:hyperlink>
        </w:p>
        <w:p w14:paraId="46E7ED84" w14:textId="25D6F55A" w:rsidR="008831A9" w:rsidRDefault="00C825CD" w:rsidP="008831A9">
          <w:pPr>
            <w:pStyle w:val="TOC2"/>
            <w:tabs>
              <w:tab w:val="left" w:pos="880"/>
              <w:tab w:val="right" w:pos="9350"/>
            </w:tabs>
            <w:rPr>
              <w:rFonts w:asciiTheme="minorHAnsi" w:eastAsiaTheme="minorEastAsia" w:hAnsiTheme="minorHAnsi" w:cstheme="minorBidi"/>
              <w:noProof/>
              <w:lang w:val="en-AU"/>
            </w:rPr>
          </w:pPr>
          <w:hyperlink w:anchor="_Toc128738894" w:history="1">
            <w:r w:rsidR="008831A9" w:rsidRPr="0056224E">
              <w:rPr>
                <w:rStyle w:val="Hyperlink"/>
                <w:noProof/>
              </w:rPr>
              <w:t>3.1</w:t>
            </w:r>
            <w:r w:rsidR="008831A9">
              <w:rPr>
                <w:rFonts w:asciiTheme="minorHAnsi" w:eastAsiaTheme="minorEastAsia" w:hAnsiTheme="minorHAnsi" w:cstheme="minorBidi"/>
                <w:noProof/>
                <w:lang w:val="en-AU"/>
              </w:rPr>
              <w:tab/>
            </w:r>
            <w:r w:rsidR="008831A9" w:rsidRPr="0056224E">
              <w:rPr>
                <w:rStyle w:val="Hyperlink"/>
                <w:noProof/>
              </w:rPr>
              <w:t>Class diagram</w:t>
            </w:r>
            <w:r w:rsidR="008831A9">
              <w:rPr>
                <w:noProof/>
                <w:webHidden/>
              </w:rPr>
              <w:tab/>
            </w:r>
            <w:r w:rsidR="008831A9">
              <w:rPr>
                <w:noProof/>
                <w:webHidden/>
              </w:rPr>
              <w:fldChar w:fldCharType="begin"/>
            </w:r>
            <w:r w:rsidR="008831A9">
              <w:rPr>
                <w:noProof/>
                <w:webHidden/>
              </w:rPr>
              <w:instrText xml:space="preserve"> PAGEREF _Toc128738894 \h </w:instrText>
            </w:r>
            <w:r w:rsidR="008831A9">
              <w:rPr>
                <w:noProof/>
                <w:webHidden/>
              </w:rPr>
            </w:r>
            <w:r w:rsidR="008831A9">
              <w:rPr>
                <w:noProof/>
                <w:webHidden/>
              </w:rPr>
              <w:fldChar w:fldCharType="separate"/>
            </w:r>
            <w:r w:rsidR="008831A9">
              <w:rPr>
                <w:noProof/>
                <w:webHidden/>
              </w:rPr>
              <w:t>6</w:t>
            </w:r>
            <w:r w:rsidR="008831A9">
              <w:rPr>
                <w:noProof/>
                <w:webHidden/>
              </w:rPr>
              <w:fldChar w:fldCharType="end"/>
            </w:r>
          </w:hyperlink>
        </w:p>
        <w:p w14:paraId="4A8FC163" w14:textId="78E836FF"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896" w:history="1">
            <w:r w:rsidR="008831A9" w:rsidRPr="0056224E">
              <w:rPr>
                <w:rStyle w:val="Hyperlink"/>
                <w:noProof/>
              </w:rPr>
              <w:t>3.2</w:t>
            </w:r>
            <w:r w:rsidR="008831A9">
              <w:rPr>
                <w:rFonts w:asciiTheme="minorHAnsi" w:eastAsiaTheme="minorEastAsia" w:hAnsiTheme="minorHAnsi" w:cstheme="minorBidi"/>
                <w:noProof/>
                <w:lang w:val="en-AU"/>
              </w:rPr>
              <w:tab/>
            </w:r>
            <w:r w:rsidR="008831A9" w:rsidRPr="0056224E">
              <w:rPr>
                <w:rStyle w:val="Hyperlink"/>
                <w:noProof/>
              </w:rPr>
              <w:t>Database Diagram</w:t>
            </w:r>
            <w:r w:rsidR="008831A9">
              <w:rPr>
                <w:noProof/>
                <w:webHidden/>
              </w:rPr>
              <w:tab/>
            </w:r>
            <w:r w:rsidR="008831A9">
              <w:rPr>
                <w:noProof/>
                <w:webHidden/>
              </w:rPr>
              <w:fldChar w:fldCharType="begin"/>
            </w:r>
            <w:r w:rsidR="008831A9">
              <w:rPr>
                <w:noProof/>
                <w:webHidden/>
              </w:rPr>
              <w:instrText xml:space="preserve"> PAGEREF _Toc128738896 \h </w:instrText>
            </w:r>
            <w:r w:rsidR="008831A9">
              <w:rPr>
                <w:noProof/>
                <w:webHidden/>
              </w:rPr>
            </w:r>
            <w:r w:rsidR="008831A9">
              <w:rPr>
                <w:noProof/>
                <w:webHidden/>
              </w:rPr>
              <w:fldChar w:fldCharType="separate"/>
            </w:r>
            <w:r w:rsidR="008831A9">
              <w:rPr>
                <w:noProof/>
                <w:webHidden/>
              </w:rPr>
              <w:t>7</w:t>
            </w:r>
            <w:r w:rsidR="008831A9">
              <w:rPr>
                <w:noProof/>
                <w:webHidden/>
              </w:rPr>
              <w:fldChar w:fldCharType="end"/>
            </w:r>
          </w:hyperlink>
        </w:p>
        <w:p w14:paraId="07FAC40A" w14:textId="22FF2516"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897" w:history="1">
            <w:r w:rsidR="008831A9" w:rsidRPr="0056224E">
              <w:rPr>
                <w:rStyle w:val="Hyperlink"/>
                <w:noProof/>
              </w:rPr>
              <w:t>3.3</w:t>
            </w:r>
            <w:r w:rsidR="008831A9">
              <w:rPr>
                <w:rFonts w:asciiTheme="minorHAnsi" w:eastAsiaTheme="minorEastAsia" w:hAnsiTheme="minorHAnsi" w:cstheme="minorBidi"/>
                <w:noProof/>
                <w:lang w:val="en-AU"/>
              </w:rPr>
              <w:tab/>
            </w:r>
            <w:r w:rsidR="008831A9" w:rsidRPr="0056224E">
              <w:rPr>
                <w:rStyle w:val="Hyperlink"/>
                <w:noProof/>
              </w:rPr>
              <w:t>Event Flow diagram – Edit User Details</w:t>
            </w:r>
            <w:r w:rsidR="008831A9">
              <w:rPr>
                <w:noProof/>
                <w:webHidden/>
              </w:rPr>
              <w:tab/>
            </w:r>
            <w:r w:rsidR="008831A9">
              <w:rPr>
                <w:noProof/>
                <w:webHidden/>
              </w:rPr>
              <w:fldChar w:fldCharType="begin"/>
            </w:r>
            <w:r w:rsidR="008831A9">
              <w:rPr>
                <w:noProof/>
                <w:webHidden/>
              </w:rPr>
              <w:instrText xml:space="preserve"> PAGEREF _Toc128738897 \h </w:instrText>
            </w:r>
            <w:r w:rsidR="008831A9">
              <w:rPr>
                <w:noProof/>
                <w:webHidden/>
              </w:rPr>
            </w:r>
            <w:r w:rsidR="008831A9">
              <w:rPr>
                <w:noProof/>
                <w:webHidden/>
              </w:rPr>
              <w:fldChar w:fldCharType="separate"/>
            </w:r>
            <w:r w:rsidR="008831A9">
              <w:rPr>
                <w:noProof/>
                <w:webHidden/>
              </w:rPr>
              <w:t>8</w:t>
            </w:r>
            <w:r w:rsidR="008831A9">
              <w:rPr>
                <w:noProof/>
                <w:webHidden/>
              </w:rPr>
              <w:fldChar w:fldCharType="end"/>
            </w:r>
          </w:hyperlink>
        </w:p>
        <w:p w14:paraId="3A3F7BA4" w14:textId="37D9209E"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898" w:history="1">
            <w:r w:rsidR="008831A9" w:rsidRPr="0056224E">
              <w:rPr>
                <w:rStyle w:val="Hyperlink"/>
                <w:noProof/>
              </w:rPr>
              <w:t>3.4</w:t>
            </w:r>
            <w:r w:rsidR="008831A9">
              <w:rPr>
                <w:rFonts w:asciiTheme="minorHAnsi" w:eastAsiaTheme="minorEastAsia" w:hAnsiTheme="minorHAnsi" w:cstheme="minorBidi"/>
                <w:noProof/>
                <w:lang w:val="en-AU"/>
              </w:rPr>
              <w:tab/>
            </w:r>
            <w:r w:rsidR="008831A9" w:rsidRPr="0056224E">
              <w:rPr>
                <w:rStyle w:val="Hyperlink"/>
                <w:noProof/>
              </w:rPr>
              <w:t>Event Flow diagram – Sign Up &amp; Login</w:t>
            </w:r>
            <w:r w:rsidR="008831A9">
              <w:rPr>
                <w:noProof/>
                <w:webHidden/>
              </w:rPr>
              <w:tab/>
            </w:r>
            <w:r w:rsidR="008831A9">
              <w:rPr>
                <w:noProof/>
                <w:webHidden/>
              </w:rPr>
              <w:fldChar w:fldCharType="begin"/>
            </w:r>
            <w:r w:rsidR="008831A9">
              <w:rPr>
                <w:noProof/>
                <w:webHidden/>
              </w:rPr>
              <w:instrText xml:space="preserve"> PAGEREF _Toc128738898 \h </w:instrText>
            </w:r>
            <w:r w:rsidR="008831A9">
              <w:rPr>
                <w:noProof/>
                <w:webHidden/>
              </w:rPr>
            </w:r>
            <w:r w:rsidR="008831A9">
              <w:rPr>
                <w:noProof/>
                <w:webHidden/>
              </w:rPr>
              <w:fldChar w:fldCharType="separate"/>
            </w:r>
            <w:r w:rsidR="008831A9">
              <w:rPr>
                <w:noProof/>
                <w:webHidden/>
              </w:rPr>
              <w:t>9</w:t>
            </w:r>
            <w:r w:rsidR="008831A9">
              <w:rPr>
                <w:noProof/>
                <w:webHidden/>
              </w:rPr>
              <w:fldChar w:fldCharType="end"/>
            </w:r>
          </w:hyperlink>
        </w:p>
        <w:p w14:paraId="30770B69" w14:textId="555806A5"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899" w:history="1">
            <w:r w:rsidR="008831A9" w:rsidRPr="0056224E">
              <w:rPr>
                <w:rStyle w:val="Hyperlink"/>
                <w:noProof/>
              </w:rPr>
              <w:t>3.5</w:t>
            </w:r>
            <w:r w:rsidR="008831A9">
              <w:rPr>
                <w:rFonts w:asciiTheme="minorHAnsi" w:eastAsiaTheme="minorEastAsia" w:hAnsiTheme="minorHAnsi" w:cstheme="minorBidi"/>
                <w:noProof/>
                <w:lang w:val="en-AU"/>
              </w:rPr>
              <w:tab/>
            </w:r>
            <w:r w:rsidR="008831A9" w:rsidRPr="0056224E">
              <w:rPr>
                <w:rStyle w:val="Hyperlink"/>
                <w:noProof/>
              </w:rPr>
              <w:t>Event Flow diagram – Upload Image</w:t>
            </w:r>
            <w:r w:rsidR="008831A9">
              <w:rPr>
                <w:noProof/>
                <w:webHidden/>
              </w:rPr>
              <w:tab/>
            </w:r>
            <w:r w:rsidR="008831A9">
              <w:rPr>
                <w:noProof/>
                <w:webHidden/>
              </w:rPr>
              <w:fldChar w:fldCharType="begin"/>
            </w:r>
            <w:r w:rsidR="008831A9">
              <w:rPr>
                <w:noProof/>
                <w:webHidden/>
              </w:rPr>
              <w:instrText xml:space="preserve"> PAGEREF _Toc128738899 \h </w:instrText>
            </w:r>
            <w:r w:rsidR="008831A9">
              <w:rPr>
                <w:noProof/>
                <w:webHidden/>
              </w:rPr>
            </w:r>
            <w:r w:rsidR="008831A9">
              <w:rPr>
                <w:noProof/>
                <w:webHidden/>
              </w:rPr>
              <w:fldChar w:fldCharType="separate"/>
            </w:r>
            <w:r w:rsidR="008831A9">
              <w:rPr>
                <w:noProof/>
                <w:webHidden/>
              </w:rPr>
              <w:t>10</w:t>
            </w:r>
            <w:r w:rsidR="008831A9">
              <w:rPr>
                <w:noProof/>
                <w:webHidden/>
              </w:rPr>
              <w:fldChar w:fldCharType="end"/>
            </w:r>
          </w:hyperlink>
        </w:p>
        <w:p w14:paraId="61FD83E6" w14:textId="5253721E"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900" w:history="1">
            <w:r w:rsidR="008831A9" w:rsidRPr="0056224E">
              <w:rPr>
                <w:rStyle w:val="Hyperlink"/>
                <w:noProof/>
              </w:rPr>
              <w:t>3.6</w:t>
            </w:r>
            <w:r w:rsidR="008831A9">
              <w:rPr>
                <w:rFonts w:asciiTheme="minorHAnsi" w:eastAsiaTheme="minorEastAsia" w:hAnsiTheme="minorHAnsi" w:cstheme="minorBidi"/>
                <w:noProof/>
                <w:lang w:val="en-AU"/>
              </w:rPr>
              <w:tab/>
            </w:r>
            <w:r w:rsidR="008831A9" w:rsidRPr="0056224E">
              <w:rPr>
                <w:rStyle w:val="Hyperlink"/>
                <w:noProof/>
              </w:rPr>
              <w:t>Event Flow diagram – Create Playdate</w:t>
            </w:r>
            <w:r w:rsidR="008831A9">
              <w:rPr>
                <w:noProof/>
                <w:webHidden/>
              </w:rPr>
              <w:tab/>
            </w:r>
            <w:r w:rsidR="008831A9">
              <w:rPr>
                <w:noProof/>
                <w:webHidden/>
              </w:rPr>
              <w:fldChar w:fldCharType="begin"/>
            </w:r>
            <w:r w:rsidR="008831A9">
              <w:rPr>
                <w:noProof/>
                <w:webHidden/>
              </w:rPr>
              <w:instrText xml:space="preserve"> PAGEREF _Toc128738900 \h </w:instrText>
            </w:r>
            <w:r w:rsidR="008831A9">
              <w:rPr>
                <w:noProof/>
                <w:webHidden/>
              </w:rPr>
            </w:r>
            <w:r w:rsidR="008831A9">
              <w:rPr>
                <w:noProof/>
                <w:webHidden/>
              </w:rPr>
              <w:fldChar w:fldCharType="separate"/>
            </w:r>
            <w:r w:rsidR="008831A9">
              <w:rPr>
                <w:noProof/>
                <w:webHidden/>
              </w:rPr>
              <w:t>11</w:t>
            </w:r>
            <w:r w:rsidR="008831A9">
              <w:rPr>
                <w:noProof/>
                <w:webHidden/>
              </w:rPr>
              <w:fldChar w:fldCharType="end"/>
            </w:r>
          </w:hyperlink>
        </w:p>
        <w:p w14:paraId="55B9F6B4" w14:textId="675042F1"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901" w:history="1">
            <w:r w:rsidR="008831A9" w:rsidRPr="0056224E">
              <w:rPr>
                <w:rStyle w:val="Hyperlink"/>
                <w:noProof/>
              </w:rPr>
              <w:t>3.7</w:t>
            </w:r>
            <w:r w:rsidR="008831A9">
              <w:rPr>
                <w:rFonts w:asciiTheme="minorHAnsi" w:eastAsiaTheme="minorEastAsia" w:hAnsiTheme="minorHAnsi" w:cstheme="minorBidi"/>
                <w:noProof/>
                <w:lang w:val="en-AU"/>
              </w:rPr>
              <w:tab/>
            </w:r>
            <w:r w:rsidR="008831A9" w:rsidRPr="0056224E">
              <w:rPr>
                <w:rStyle w:val="Hyperlink"/>
                <w:noProof/>
              </w:rPr>
              <w:t>Event Flow diagram – Accepting Playdate</w:t>
            </w:r>
            <w:r w:rsidR="008831A9">
              <w:rPr>
                <w:noProof/>
                <w:webHidden/>
              </w:rPr>
              <w:tab/>
            </w:r>
            <w:r w:rsidR="008831A9">
              <w:rPr>
                <w:noProof/>
                <w:webHidden/>
              </w:rPr>
              <w:fldChar w:fldCharType="begin"/>
            </w:r>
            <w:r w:rsidR="008831A9">
              <w:rPr>
                <w:noProof/>
                <w:webHidden/>
              </w:rPr>
              <w:instrText xml:space="preserve"> PAGEREF _Toc128738901 \h </w:instrText>
            </w:r>
            <w:r w:rsidR="008831A9">
              <w:rPr>
                <w:noProof/>
                <w:webHidden/>
              </w:rPr>
            </w:r>
            <w:r w:rsidR="008831A9">
              <w:rPr>
                <w:noProof/>
                <w:webHidden/>
              </w:rPr>
              <w:fldChar w:fldCharType="separate"/>
            </w:r>
            <w:r w:rsidR="008831A9">
              <w:rPr>
                <w:noProof/>
                <w:webHidden/>
              </w:rPr>
              <w:t>12</w:t>
            </w:r>
            <w:r w:rsidR="008831A9">
              <w:rPr>
                <w:noProof/>
                <w:webHidden/>
              </w:rPr>
              <w:fldChar w:fldCharType="end"/>
            </w:r>
          </w:hyperlink>
        </w:p>
        <w:p w14:paraId="5A3A43A9" w14:textId="28741BB7" w:rsidR="008831A9" w:rsidRDefault="00C825CD">
          <w:pPr>
            <w:pStyle w:val="TOC2"/>
            <w:tabs>
              <w:tab w:val="left" w:pos="660"/>
              <w:tab w:val="right" w:pos="9350"/>
            </w:tabs>
            <w:rPr>
              <w:rFonts w:asciiTheme="minorHAnsi" w:eastAsiaTheme="minorEastAsia" w:hAnsiTheme="minorHAnsi" w:cstheme="minorBidi"/>
              <w:noProof/>
              <w:lang w:val="en-AU"/>
            </w:rPr>
          </w:pPr>
          <w:hyperlink w:anchor="_Toc128738902" w:history="1">
            <w:r w:rsidR="008831A9" w:rsidRPr="0056224E">
              <w:rPr>
                <w:rStyle w:val="Hyperlink"/>
                <w:noProof/>
              </w:rPr>
              <w:t>4.</w:t>
            </w:r>
            <w:r w:rsidR="008831A9">
              <w:rPr>
                <w:rFonts w:asciiTheme="minorHAnsi" w:eastAsiaTheme="minorEastAsia" w:hAnsiTheme="minorHAnsi" w:cstheme="minorBidi"/>
                <w:noProof/>
                <w:lang w:val="en-AU"/>
              </w:rPr>
              <w:tab/>
            </w:r>
            <w:r w:rsidR="008831A9" w:rsidRPr="0056224E">
              <w:rPr>
                <w:rStyle w:val="Hyperlink"/>
                <w:noProof/>
              </w:rPr>
              <w:t>Mock Interface Design</w:t>
            </w:r>
            <w:r w:rsidR="008831A9">
              <w:rPr>
                <w:noProof/>
                <w:webHidden/>
              </w:rPr>
              <w:tab/>
            </w:r>
            <w:r w:rsidR="008831A9">
              <w:rPr>
                <w:noProof/>
                <w:webHidden/>
              </w:rPr>
              <w:fldChar w:fldCharType="begin"/>
            </w:r>
            <w:r w:rsidR="008831A9">
              <w:rPr>
                <w:noProof/>
                <w:webHidden/>
              </w:rPr>
              <w:instrText xml:space="preserve"> PAGEREF _Toc128738902 \h </w:instrText>
            </w:r>
            <w:r w:rsidR="008831A9">
              <w:rPr>
                <w:noProof/>
                <w:webHidden/>
              </w:rPr>
            </w:r>
            <w:r w:rsidR="008831A9">
              <w:rPr>
                <w:noProof/>
                <w:webHidden/>
              </w:rPr>
              <w:fldChar w:fldCharType="separate"/>
            </w:r>
            <w:r w:rsidR="008831A9">
              <w:rPr>
                <w:noProof/>
                <w:webHidden/>
              </w:rPr>
              <w:t>13</w:t>
            </w:r>
            <w:r w:rsidR="008831A9">
              <w:rPr>
                <w:noProof/>
                <w:webHidden/>
              </w:rPr>
              <w:fldChar w:fldCharType="end"/>
            </w:r>
          </w:hyperlink>
        </w:p>
        <w:p w14:paraId="0842964C" w14:textId="4EB37B51" w:rsidR="008831A9" w:rsidRDefault="00C825CD">
          <w:pPr>
            <w:pStyle w:val="TOC2"/>
            <w:tabs>
              <w:tab w:val="left" w:pos="660"/>
              <w:tab w:val="right" w:pos="9350"/>
            </w:tabs>
            <w:rPr>
              <w:rFonts w:asciiTheme="minorHAnsi" w:eastAsiaTheme="minorEastAsia" w:hAnsiTheme="minorHAnsi" w:cstheme="minorBidi"/>
              <w:noProof/>
              <w:lang w:val="en-AU"/>
            </w:rPr>
          </w:pPr>
          <w:hyperlink w:anchor="_Toc128738903" w:history="1">
            <w:r w:rsidR="008831A9" w:rsidRPr="0056224E">
              <w:rPr>
                <w:rStyle w:val="Hyperlink"/>
                <w:noProof/>
              </w:rPr>
              <w:t>5.</w:t>
            </w:r>
            <w:r w:rsidR="008831A9">
              <w:rPr>
                <w:rFonts w:asciiTheme="minorHAnsi" w:eastAsiaTheme="minorEastAsia" w:hAnsiTheme="minorHAnsi" w:cstheme="minorBidi"/>
                <w:noProof/>
                <w:lang w:val="en-AU"/>
              </w:rPr>
              <w:tab/>
            </w:r>
            <w:r w:rsidR="008831A9" w:rsidRPr="0056224E">
              <w:rPr>
                <w:rStyle w:val="Hyperlink"/>
                <w:noProof/>
              </w:rPr>
              <w:t>Pseudo Code</w:t>
            </w:r>
            <w:r w:rsidR="008831A9">
              <w:rPr>
                <w:noProof/>
                <w:webHidden/>
              </w:rPr>
              <w:tab/>
            </w:r>
            <w:r w:rsidR="008831A9">
              <w:rPr>
                <w:noProof/>
                <w:webHidden/>
              </w:rPr>
              <w:fldChar w:fldCharType="begin"/>
            </w:r>
            <w:r w:rsidR="008831A9">
              <w:rPr>
                <w:noProof/>
                <w:webHidden/>
              </w:rPr>
              <w:instrText xml:space="preserve"> PAGEREF _Toc128738903 \h </w:instrText>
            </w:r>
            <w:r w:rsidR="008831A9">
              <w:rPr>
                <w:noProof/>
                <w:webHidden/>
              </w:rPr>
            </w:r>
            <w:r w:rsidR="008831A9">
              <w:rPr>
                <w:noProof/>
                <w:webHidden/>
              </w:rPr>
              <w:fldChar w:fldCharType="separate"/>
            </w:r>
            <w:r w:rsidR="008831A9">
              <w:rPr>
                <w:noProof/>
                <w:webHidden/>
              </w:rPr>
              <w:t>23</w:t>
            </w:r>
            <w:r w:rsidR="008831A9">
              <w:rPr>
                <w:noProof/>
                <w:webHidden/>
              </w:rPr>
              <w:fldChar w:fldCharType="end"/>
            </w:r>
          </w:hyperlink>
        </w:p>
        <w:p w14:paraId="7D8C844C" w14:textId="04A5F879"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904" w:history="1">
            <w:r w:rsidR="008831A9" w:rsidRPr="0056224E">
              <w:rPr>
                <w:rStyle w:val="Hyperlink"/>
                <w:noProof/>
              </w:rPr>
              <w:t>5.1</w:t>
            </w:r>
            <w:r w:rsidR="008831A9">
              <w:rPr>
                <w:rFonts w:asciiTheme="minorHAnsi" w:eastAsiaTheme="minorEastAsia" w:hAnsiTheme="minorHAnsi" w:cstheme="minorBidi"/>
                <w:noProof/>
                <w:lang w:val="en-AU"/>
              </w:rPr>
              <w:tab/>
            </w:r>
            <w:r w:rsidR="008831A9" w:rsidRPr="0056224E">
              <w:rPr>
                <w:rStyle w:val="Hyperlink"/>
                <w:noProof/>
              </w:rPr>
              <w:t>Version Control</w:t>
            </w:r>
            <w:r w:rsidR="008831A9">
              <w:rPr>
                <w:noProof/>
                <w:webHidden/>
              </w:rPr>
              <w:tab/>
            </w:r>
            <w:r w:rsidR="008831A9">
              <w:rPr>
                <w:noProof/>
                <w:webHidden/>
              </w:rPr>
              <w:fldChar w:fldCharType="begin"/>
            </w:r>
            <w:r w:rsidR="008831A9">
              <w:rPr>
                <w:noProof/>
                <w:webHidden/>
              </w:rPr>
              <w:instrText xml:space="preserve"> PAGEREF _Toc128738904 \h </w:instrText>
            </w:r>
            <w:r w:rsidR="008831A9">
              <w:rPr>
                <w:noProof/>
                <w:webHidden/>
              </w:rPr>
            </w:r>
            <w:r w:rsidR="008831A9">
              <w:rPr>
                <w:noProof/>
                <w:webHidden/>
              </w:rPr>
              <w:fldChar w:fldCharType="separate"/>
            </w:r>
            <w:r w:rsidR="008831A9">
              <w:rPr>
                <w:noProof/>
                <w:webHidden/>
              </w:rPr>
              <w:t>24</w:t>
            </w:r>
            <w:r w:rsidR="008831A9">
              <w:rPr>
                <w:noProof/>
                <w:webHidden/>
              </w:rPr>
              <w:fldChar w:fldCharType="end"/>
            </w:r>
          </w:hyperlink>
        </w:p>
        <w:p w14:paraId="12BC5BA3" w14:textId="30D5F3F6" w:rsidR="008831A9" w:rsidRDefault="00C825CD">
          <w:pPr>
            <w:pStyle w:val="TOC1"/>
            <w:tabs>
              <w:tab w:val="left" w:pos="440"/>
              <w:tab w:val="right" w:pos="9350"/>
            </w:tabs>
            <w:rPr>
              <w:rFonts w:asciiTheme="minorHAnsi" w:eastAsiaTheme="minorEastAsia" w:hAnsiTheme="minorHAnsi" w:cstheme="minorBidi"/>
              <w:noProof/>
              <w:lang w:val="en-AU"/>
            </w:rPr>
          </w:pPr>
          <w:hyperlink w:anchor="_Toc128738905" w:history="1">
            <w:r w:rsidR="008831A9" w:rsidRPr="0056224E">
              <w:rPr>
                <w:rStyle w:val="Hyperlink"/>
                <w:noProof/>
              </w:rPr>
              <w:t>6.</w:t>
            </w:r>
            <w:r w:rsidR="008831A9">
              <w:rPr>
                <w:rFonts w:asciiTheme="minorHAnsi" w:eastAsiaTheme="minorEastAsia" w:hAnsiTheme="minorHAnsi" w:cstheme="minorBidi"/>
                <w:noProof/>
                <w:lang w:val="en-AU"/>
              </w:rPr>
              <w:tab/>
            </w:r>
            <w:r w:rsidR="008831A9" w:rsidRPr="0056224E">
              <w:rPr>
                <w:rStyle w:val="Hyperlink"/>
                <w:noProof/>
              </w:rPr>
              <w:t>Functions Explanation</w:t>
            </w:r>
            <w:r w:rsidR="008831A9">
              <w:rPr>
                <w:noProof/>
                <w:webHidden/>
              </w:rPr>
              <w:tab/>
            </w:r>
            <w:r w:rsidR="008831A9">
              <w:rPr>
                <w:noProof/>
                <w:webHidden/>
              </w:rPr>
              <w:fldChar w:fldCharType="begin"/>
            </w:r>
            <w:r w:rsidR="008831A9">
              <w:rPr>
                <w:noProof/>
                <w:webHidden/>
              </w:rPr>
              <w:instrText xml:space="preserve"> PAGEREF _Toc128738905 \h </w:instrText>
            </w:r>
            <w:r w:rsidR="008831A9">
              <w:rPr>
                <w:noProof/>
                <w:webHidden/>
              </w:rPr>
            </w:r>
            <w:r w:rsidR="008831A9">
              <w:rPr>
                <w:noProof/>
                <w:webHidden/>
              </w:rPr>
              <w:fldChar w:fldCharType="separate"/>
            </w:r>
            <w:r w:rsidR="008831A9">
              <w:rPr>
                <w:noProof/>
                <w:webHidden/>
              </w:rPr>
              <w:t>24</w:t>
            </w:r>
            <w:r w:rsidR="008831A9">
              <w:rPr>
                <w:noProof/>
                <w:webHidden/>
              </w:rPr>
              <w:fldChar w:fldCharType="end"/>
            </w:r>
          </w:hyperlink>
        </w:p>
        <w:p w14:paraId="5F1431C9" w14:textId="68E04C2C"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906" w:history="1">
            <w:r w:rsidR="008831A9" w:rsidRPr="0056224E">
              <w:rPr>
                <w:rStyle w:val="Hyperlink"/>
                <w:noProof/>
              </w:rPr>
              <w:t>6.1</w:t>
            </w:r>
            <w:r w:rsidR="008831A9">
              <w:rPr>
                <w:rFonts w:asciiTheme="minorHAnsi" w:eastAsiaTheme="minorEastAsia" w:hAnsiTheme="minorHAnsi" w:cstheme="minorBidi"/>
                <w:noProof/>
                <w:lang w:val="en-AU"/>
              </w:rPr>
              <w:tab/>
            </w:r>
            <w:r w:rsidR="008831A9" w:rsidRPr="0056224E">
              <w:rPr>
                <w:rStyle w:val="Hyperlink"/>
                <w:noProof/>
              </w:rPr>
              <w:t>Register New User</w:t>
            </w:r>
            <w:r w:rsidR="008831A9">
              <w:rPr>
                <w:noProof/>
                <w:webHidden/>
              </w:rPr>
              <w:tab/>
            </w:r>
            <w:r w:rsidR="008831A9">
              <w:rPr>
                <w:noProof/>
                <w:webHidden/>
              </w:rPr>
              <w:fldChar w:fldCharType="begin"/>
            </w:r>
            <w:r w:rsidR="008831A9">
              <w:rPr>
                <w:noProof/>
                <w:webHidden/>
              </w:rPr>
              <w:instrText xml:space="preserve"> PAGEREF _Toc128738906 \h </w:instrText>
            </w:r>
            <w:r w:rsidR="008831A9">
              <w:rPr>
                <w:noProof/>
                <w:webHidden/>
              </w:rPr>
            </w:r>
            <w:r w:rsidR="008831A9">
              <w:rPr>
                <w:noProof/>
                <w:webHidden/>
              </w:rPr>
              <w:fldChar w:fldCharType="separate"/>
            </w:r>
            <w:r w:rsidR="008831A9">
              <w:rPr>
                <w:noProof/>
                <w:webHidden/>
              </w:rPr>
              <w:t>24</w:t>
            </w:r>
            <w:r w:rsidR="008831A9">
              <w:rPr>
                <w:noProof/>
                <w:webHidden/>
              </w:rPr>
              <w:fldChar w:fldCharType="end"/>
            </w:r>
          </w:hyperlink>
        </w:p>
        <w:p w14:paraId="24C6E75A" w14:textId="4FE8519A"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907" w:history="1">
            <w:r w:rsidR="008831A9" w:rsidRPr="0056224E">
              <w:rPr>
                <w:rStyle w:val="Hyperlink"/>
                <w:noProof/>
              </w:rPr>
              <w:t>6.2</w:t>
            </w:r>
            <w:r w:rsidR="008831A9">
              <w:rPr>
                <w:rFonts w:asciiTheme="minorHAnsi" w:eastAsiaTheme="minorEastAsia" w:hAnsiTheme="minorHAnsi" w:cstheme="minorBidi"/>
                <w:noProof/>
                <w:lang w:val="en-AU"/>
              </w:rPr>
              <w:tab/>
            </w:r>
            <w:r w:rsidR="008831A9" w:rsidRPr="0056224E">
              <w:rPr>
                <w:rStyle w:val="Hyperlink"/>
                <w:noProof/>
              </w:rPr>
              <w:t>Uploading Image</w:t>
            </w:r>
            <w:r w:rsidR="008831A9">
              <w:rPr>
                <w:noProof/>
                <w:webHidden/>
              </w:rPr>
              <w:tab/>
            </w:r>
            <w:r w:rsidR="008831A9">
              <w:rPr>
                <w:noProof/>
                <w:webHidden/>
              </w:rPr>
              <w:fldChar w:fldCharType="begin"/>
            </w:r>
            <w:r w:rsidR="008831A9">
              <w:rPr>
                <w:noProof/>
                <w:webHidden/>
              </w:rPr>
              <w:instrText xml:space="preserve"> PAGEREF _Toc128738907 \h </w:instrText>
            </w:r>
            <w:r w:rsidR="008831A9">
              <w:rPr>
                <w:noProof/>
                <w:webHidden/>
              </w:rPr>
            </w:r>
            <w:r w:rsidR="008831A9">
              <w:rPr>
                <w:noProof/>
                <w:webHidden/>
              </w:rPr>
              <w:fldChar w:fldCharType="separate"/>
            </w:r>
            <w:r w:rsidR="008831A9">
              <w:rPr>
                <w:noProof/>
                <w:webHidden/>
              </w:rPr>
              <w:t>25</w:t>
            </w:r>
            <w:r w:rsidR="008831A9">
              <w:rPr>
                <w:noProof/>
                <w:webHidden/>
              </w:rPr>
              <w:fldChar w:fldCharType="end"/>
            </w:r>
          </w:hyperlink>
        </w:p>
        <w:p w14:paraId="7DA640C8" w14:textId="2BF479AE"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908" w:history="1">
            <w:r w:rsidR="008831A9" w:rsidRPr="0056224E">
              <w:rPr>
                <w:rStyle w:val="Hyperlink"/>
                <w:noProof/>
              </w:rPr>
              <w:t>6.3</w:t>
            </w:r>
            <w:r w:rsidR="008831A9">
              <w:rPr>
                <w:rFonts w:asciiTheme="minorHAnsi" w:eastAsiaTheme="minorEastAsia" w:hAnsiTheme="minorHAnsi" w:cstheme="minorBidi"/>
                <w:noProof/>
                <w:lang w:val="en-AU"/>
              </w:rPr>
              <w:tab/>
            </w:r>
            <w:r w:rsidR="008831A9" w:rsidRPr="0056224E">
              <w:rPr>
                <w:rStyle w:val="Hyperlink"/>
                <w:noProof/>
              </w:rPr>
              <w:t>API</w:t>
            </w:r>
            <w:r w:rsidR="008831A9">
              <w:rPr>
                <w:noProof/>
                <w:webHidden/>
              </w:rPr>
              <w:tab/>
            </w:r>
            <w:r w:rsidR="008831A9">
              <w:rPr>
                <w:noProof/>
                <w:webHidden/>
              </w:rPr>
              <w:fldChar w:fldCharType="begin"/>
            </w:r>
            <w:r w:rsidR="008831A9">
              <w:rPr>
                <w:noProof/>
                <w:webHidden/>
              </w:rPr>
              <w:instrText xml:space="preserve"> PAGEREF _Toc128738908 \h </w:instrText>
            </w:r>
            <w:r w:rsidR="008831A9">
              <w:rPr>
                <w:noProof/>
                <w:webHidden/>
              </w:rPr>
            </w:r>
            <w:r w:rsidR="008831A9">
              <w:rPr>
                <w:noProof/>
                <w:webHidden/>
              </w:rPr>
              <w:fldChar w:fldCharType="separate"/>
            </w:r>
            <w:r w:rsidR="008831A9">
              <w:rPr>
                <w:noProof/>
                <w:webHidden/>
              </w:rPr>
              <w:t>25</w:t>
            </w:r>
            <w:r w:rsidR="008831A9">
              <w:rPr>
                <w:noProof/>
                <w:webHidden/>
              </w:rPr>
              <w:fldChar w:fldCharType="end"/>
            </w:r>
          </w:hyperlink>
        </w:p>
        <w:p w14:paraId="6E1037BB" w14:textId="4C5B4AE9" w:rsidR="008831A9" w:rsidRDefault="00C825CD">
          <w:pPr>
            <w:pStyle w:val="TOC2"/>
            <w:tabs>
              <w:tab w:val="left" w:pos="880"/>
              <w:tab w:val="right" w:pos="9350"/>
            </w:tabs>
            <w:rPr>
              <w:rFonts w:asciiTheme="minorHAnsi" w:eastAsiaTheme="minorEastAsia" w:hAnsiTheme="minorHAnsi" w:cstheme="minorBidi"/>
              <w:noProof/>
              <w:lang w:val="en-AU"/>
            </w:rPr>
          </w:pPr>
          <w:hyperlink w:anchor="_Toc128738909" w:history="1">
            <w:r w:rsidR="008831A9" w:rsidRPr="0056224E">
              <w:rPr>
                <w:rStyle w:val="Hyperlink"/>
                <w:noProof/>
              </w:rPr>
              <w:t>6.4</w:t>
            </w:r>
            <w:r w:rsidR="008831A9">
              <w:rPr>
                <w:rFonts w:asciiTheme="minorHAnsi" w:eastAsiaTheme="minorEastAsia" w:hAnsiTheme="minorHAnsi" w:cstheme="minorBidi"/>
                <w:noProof/>
                <w:lang w:val="en-AU"/>
              </w:rPr>
              <w:tab/>
            </w:r>
            <w:r w:rsidR="008831A9" w:rsidRPr="0056224E">
              <w:rPr>
                <w:rStyle w:val="Hyperlink"/>
                <w:noProof/>
              </w:rPr>
              <w:t>Themes</w:t>
            </w:r>
            <w:r w:rsidR="008831A9">
              <w:rPr>
                <w:noProof/>
                <w:webHidden/>
              </w:rPr>
              <w:tab/>
            </w:r>
            <w:r w:rsidR="008831A9">
              <w:rPr>
                <w:noProof/>
                <w:webHidden/>
              </w:rPr>
              <w:fldChar w:fldCharType="begin"/>
            </w:r>
            <w:r w:rsidR="008831A9">
              <w:rPr>
                <w:noProof/>
                <w:webHidden/>
              </w:rPr>
              <w:instrText xml:space="preserve"> PAGEREF _Toc128738909 \h </w:instrText>
            </w:r>
            <w:r w:rsidR="008831A9">
              <w:rPr>
                <w:noProof/>
                <w:webHidden/>
              </w:rPr>
            </w:r>
            <w:r w:rsidR="008831A9">
              <w:rPr>
                <w:noProof/>
                <w:webHidden/>
              </w:rPr>
              <w:fldChar w:fldCharType="separate"/>
            </w:r>
            <w:r w:rsidR="008831A9">
              <w:rPr>
                <w:noProof/>
                <w:webHidden/>
              </w:rPr>
              <w:t>25</w:t>
            </w:r>
            <w:r w:rsidR="008831A9">
              <w:rPr>
                <w:noProof/>
                <w:webHidden/>
              </w:rPr>
              <w:fldChar w:fldCharType="end"/>
            </w:r>
          </w:hyperlink>
        </w:p>
        <w:p w14:paraId="7F370388" w14:textId="39831973" w:rsidR="008831A9" w:rsidRDefault="00C825CD">
          <w:pPr>
            <w:pStyle w:val="TOC1"/>
            <w:tabs>
              <w:tab w:val="left" w:pos="440"/>
              <w:tab w:val="right" w:pos="9350"/>
            </w:tabs>
            <w:rPr>
              <w:rFonts w:asciiTheme="minorHAnsi" w:eastAsiaTheme="minorEastAsia" w:hAnsiTheme="minorHAnsi" w:cstheme="minorBidi"/>
              <w:noProof/>
              <w:lang w:val="en-AU"/>
            </w:rPr>
          </w:pPr>
          <w:hyperlink w:anchor="_Toc128738910" w:history="1">
            <w:r w:rsidR="008831A9" w:rsidRPr="0056224E">
              <w:rPr>
                <w:rStyle w:val="Hyperlink"/>
                <w:noProof/>
              </w:rPr>
              <w:t>7.</w:t>
            </w:r>
            <w:r w:rsidR="008831A9">
              <w:rPr>
                <w:rFonts w:asciiTheme="minorHAnsi" w:eastAsiaTheme="minorEastAsia" w:hAnsiTheme="minorHAnsi" w:cstheme="minorBidi"/>
                <w:noProof/>
                <w:lang w:val="en-AU"/>
              </w:rPr>
              <w:tab/>
            </w:r>
            <w:r w:rsidR="008831A9" w:rsidRPr="0056224E">
              <w:rPr>
                <w:rStyle w:val="Hyperlink"/>
                <w:noProof/>
              </w:rPr>
              <w:t>Test Cases -</w:t>
            </w:r>
            <w:r w:rsidR="008831A9">
              <w:rPr>
                <w:noProof/>
                <w:webHidden/>
              </w:rPr>
              <w:tab/>
            </w:r>
            <w:r w:rsidR="008831A9">
              <w:rPr>
                <w:noProof/>
                <w:webHidden/>
              </w:rPr>
              <w:fldChar w:fldCharType="begin"/>
            </w:r>
            <w:r w:rsidR="008831A9">
              <w:rPr>
                <w:noProof/>
                <w:webHidden/>
              </w:rPr>
              <w:instrText xml:space="preserve"> PAGEREF _Toc128738910 \h </w:instrText>
            </w:r>
            <w:r w:rsidR="008831A9">
              <w:rPr>
                <w:noProof/>
                <w:webHidden/>
              </w:rPr>
            </w:r>
            <w:r w:rsidR="008831A9">
              <w:rPr>
                <w:noProof/>
                <w:webHidden/>
              </w:rPr>
              <w:fldChar w:fldCharType="separate"/>
            </w:r>
            <w:r w:rsidR="008831A9">
              <w:rPr>
                <w:noProof/>
                <w:webHidden/>
              </w:rPr>
              <w:t>26</w:t>
            </w:r>
            <w:r w:rsidR="008831A9">
              <w:rPr>
                <w:noProof/>
                <w:webHidden/>
              </w:rPr>
              <w:fldChar w:fldCharType="end"/>
            </w:r>
          </w:hyperlink>
        </w:p>
        <w:p w14:paraId="7B86EE74" w14:textId="7C8F6952" w:rsidR="0095274A" w:rsidRDefault="009A5871">
          <w:pPr>
            <w:tabs>
              <w:tab w:val="right" w:pos="9360"/>
            </w:tabs>
            <w:spacing w:before="200" w:after="80" w:line="240" w:lineRule="auto"/>
            <w:rPr>
              <w:b/>
              <w:color w:val="000000"/>
            </w:rPr>
          </w:pPr>
          <w:r>
            <w:fldChar w:fldCharType="end"/>
          </w:r>
        </w:p>
      </w:sdtContent>
    </w:sdt>
    <w:p w14:paraId="7B86EE75" w14:textId="77777777" w:rsidR="0095274A" w:rsidRDefault="009A5871">
      <w:pPr>
        <w:pStyle w:val="Title"/>
      </w:pPr>
      <w:bookmarkStart w:id="1" w:name="_9i9dkg870y2o" w:colFirst="0" w:colLast="0"/>
      <w:bookmarkEnd w:id="1"/>
      <w:r>
        <w:br w:type="page"/>
      </w:r>
    </w:p>
    <w:p w14:paraId="7B86EE76" w14:textId="0560E34D" w:rsidR="0095274A" w:rsidRDefault="009A5871" w:rsidP="005C51B1">
      <w:pPr>
        <w:pStyle w:val="Heading1"/>
        <w:numPr>
          <w:ilvl w:val="0"/>
          <w:numId w:val="7"/>
        </w:numPr>
        <w:ind w:left="0"/>
      </w:pPr>
      <w:bookmarkStart w:id="2" w:name="_Toc128738889"/>
      <w:r>
        <w:lastRenderedPageBreak/>
        <w:t>Overview -</w:t>
      </w:r>
      <w:bookmarkEnd w:id="2"/>
    </w:p>
    <w:p w14:paraId="7B86EE77" w14:textId="77777777" w:rsidR="0095274A" w:rsidRDefault="0095274A"/>
    <w:p w14:paraId="7B86EE78" w14:textId="7E40DFE1" w:rsidR="0095274A" w:rsidRDefault="009A5871" w:rsidP="005C51B1">
      <w:pPr>
        <w:pStyle w:val="Heading2"/>
        <w:numPr>
          <w:ilvl w:val="1"/>
          <w:numId w:val="7"/>
        </w:numPr>
        <w:ind w:left="284"/>
      </w:pPr>
      <w:bookmarkStart w:id="3" w:name="_Toc128738890"/>
      <w:r>
        <w:t>Purpose -</w:t>
      </w:r>
      <w:bookmarkEnd w:id="3"/>
      <w:r>
        <w:t xml:space="preserve"> </w:t>
      </w:r>
    </w:p>
    <w:p w14:paraId="27088514" w14:textId="5D1360D8" w:rsidR="00E85733" w:rsidRDefault="006C7440" w:rsidP="008875B6">
      <w:pPr>
        <w:ind w:left="284"/>
      </w:pPr>
      <w:r>
        <w:t xml:space="preserve">The purpose of this website is to provide Pets R Us </w:t>
      </w:r>
      <w:r w:rsidR="009D091F">
        <w:t xml:space="preserve">a platform to display information </w:t>
      </w:r>
      <w:r w:rsidR="00B85967">
        <w:t>about th</w:t>
      </w:r>
      <w:r w:rsidR="005D2468">
        <w:t xml:space="preserve">eir business and the people that work there, </w:t>
      </w:r>
      <w:r w:rsidR="007A74DD">
        <w:t xml:space="preserve">it will also allow customers </w:t>
      </w:r>
      <w:r w:rsidR="000E3DAB">
        <w:t xml:space="preserve">to create an account </w:t>
      </w:r>
      <w:r w:rsidR="00D15774">
        <w:t xml:space="preserve">to upload photos of their pets to the website and select whether they prefer cats or dogs which will change the theme of the website </w:t>
      </w:r>
      <w:r w:rsidR="00EF1CF9">
        <w:t>to correspond with their choice.</w:t>
      </w:r>
    </w:p>
    <w:p w14:paraId="7B86EE7A" w14:textId="013E8D3C" w:rsidR="0095274A" w:rsidRDefault="009A5871" w:rsidP="005C51B1">
      <w:pPr>
        <w:pStyle w:val="Heading2"/>
        <w:numPr>
          <w:ilvl w:val="1"/>
          <w:numId w:val="7"/>
        </w:numPr>
        <w:ind w:left="284"/>
      </w:pPr>
      <w:bookmarkStart w:id="4" w:name="_Toc128738891"/>
      <w:r>
        <w:t xml:space="preserve">Stakeholders </w:t>
      </w:r>
      <w:r w:rsidR="009C6064">
        <w:t>–</w:t>
      </w:r>
      <w:bookmarkEnd w:id="4"/>
      <w:r>
        <w:t xml:space="preserve"> </w:t>
      </w:r>
    </w:p>
    <w:p w14:paraId="7B86EE88" w14:textId="4853E7EB" w:rsidR="0095274A" w:rsidRDefault="008E429E" w:rsidP="00BA4731">
      <w:pPr>
        <w:ind w:left="284"/>
      </w:pPr>
      <w:r w:rsidRPr="008E429E">
        <w:t xml:space="preserve">This document </w:t>
      </w:r>
      <w:r>
        <w:t xml:space="preserve">is intended for the Pet R Us team </w:t>
      </w:r>
      <w:r w:rsidR="00493224">
        <w:t>and shareholders, to give them an overview of the overall design of their new website and the thought process that went into designing and creating it.</w:t>
      </w:r>
      <w:bookmarkStart w:id="5" w:name="_f0l0cugmo8mn" w:colFirst="0" w:colLast="0"/>
      <w:bookmarkEnd w:id="5"/>
      <w:r w:rsidR="009A5871">
        <w:br w:type="page"/>
      </w:r>
    </w:p>
    <w:p w14:paraId="7B86EE89" w14:textId="3AB9080C" w:rsidR="0095274A" w:rsidRDefault="009A5871" w:rsidP="005C51B1">
      <w:pPr>
        <w:pStyle w:val="Heading1"/>
        <w:numPr>
          <w:ilvl w:val="0"/>
          <w:numId w:val="7"/>
        </w:numPr>
        <w:ind w:left="0"/>
      </w:pPr>
      <w:bookmarkStart w:id="6" w:name="_Toc128738892"/>
      <w:r>
        <w:lastRenderedPageBreak/>
        <w:t>Document version -</w:t>
      </w:r>
      <w:bookmarkEnd w:id="6"/>
    </w:p>
    <w:p w14:paraId="7B86EE8A" w14:textId="77777777" w:rsidR="0095274A" w:rsidRDefault="0095274A"/>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5274A" w14:paraId="7B86EE8E" w14:textId="77777777">
        <w:tc>
          <w:tcPr>
            <w:tcW w:w="3120" w:type="dxa"/>
            <w:shd w:val="clear" w:color="auto" w:fill="0B5394"/>
            <w:tcMar>
              <w:top w:w="100" w:type="dxa"/>
              <w:left w:w="100" w:type="dxa"/>
              <w:bottom w:w="100" w:type="dxa"/>
              <w:right w:w="100" w:type="dxa"/>
            </w:tcMar>
          </w:tcPr>
          <w:p w14:paraId="7B86EE8B" w14:textId="77777777" w:rsidR="0095274A" w:rsidRDefault="009A5871">
            <w:pPr>
              <w:widowControl w:val="0"/>
              <w:pBdr>
                <w:top w:val="nil"/>
                <w:left w:val="nil"/>
                <w:bottom w:val="nil"/>
                <w:right w:val="nil"/>
                <w:between w:val="nil"/>
              </w:pBdr>
              <w:spacing w:line="240" w:lineRule="auto"/>
              <w:rPr>
                <w:b/>
                <w:color w:val="FFFFFF"/>
              </w:rPr>
            </w:pPr>
            <w:r>
              <w:rPr>
                <w:b/>
                <w:color w:val="FFFFFF"/>
              </w:rPr>
              <w:t>Name</w:t>
            </w:r>
          </w:p>
        </w:tc>
        <w:tc>
          <w:tcPr>
            <w:tcW w:w="3120" w:type="dxa"/>
            <w:shd w:val="clear" w:color="auto" w:fill="0B5394"/>
            <w:tcMar>
              <w:top w:w="100" w:type="dxa"/>
              <w:left w:w="100" w:type="dxa"/>
              <w:bottom w:w="100" w:type="dxa"/>
              <w:right w:w="100" w:type="dxa"/>
            </w:tcMar>
          </w:tcPr>
          <w:p w14:paraId="7B86EE8C" w14:textId="77777777" w:rsidR="0095274A" w:rsidRDefault="009A5871">
            <w:pPr>
              <w:widowControl w:val="0"/>
              <w:pBdr>
                <w:top w:val="nil"/>
                <w:left w:val="nil"/>
                <w:bottom w:val="nil"/>
                <w:right w:val="nil"/>
                <w:between w:val="nil"/>
              </w:pBdr>
              <w:spacing w:line="240" w:lineRule="auto"/>
              <w:rPr>
                <w:b/>
                <w:color w:val="FFFFFF"/>
              </w:rPr>
            </w:pPr>
            <w:r>
              <w:rPr>
                <w:b/>
                <w:color w:val="FFFFFF"/>
              </w:rPr>
              <w:t>Section</w:t>
            </w:r>
          </w:p>
        </w:tc>
        <w:tc>
          <w:tcPr>
            <w:tcW w:w="3120" w:type="dxa"/>
            <w:shd w:val="clear" w:color="auto" w:fill="0B5394"/>
            <w:tcMar>
              <w:top w:w="100" w:type="dxa"/>
              <w:left w:w="100" w:type="dxa"/>
              <w:bottom w:w="100" w:type="dxa"/>
              <w:right w:w="100" w:type="dxa"/>
            </w:tcMar>
          </w:tcPr>
          <w:p w14:paraId="7B86EE8D" w14:textId="77777777" w:rsidR="0095274A" w:rsidRDefault="009A5871">
            <w:pPr>
              <w:widowControl w:val="0"/>
              <w:pBdr>
                <w:top w:val="nil"/>
                <w:left w:val="nil"/>
                <w:bottom w:val="nil"/>
                <w:right w:val="nil"/>
                <w:between w:val="nil"/>
              </w:pBdr>
              <w:spacing w:line="240" w:lineRule="auto"/>
              <w:rPr>
                <w:b/>
                <w:color w:val="FFFFFF"/>
              </w:rPr>
            </w:pPr>
            <w:r>
              <w:rPr>
                <w:b/>
                <w:color w:val="FFFFFF"/>
              </w:rPr>
              <w:t>Date</w:t>
            </w:r>
          </w:p>
        </w:tc>
      </w:tr>
      <w:tr w:rsidR="0095274A" w14:paraId="7B86EE92" w14:textId="77777777">
        <w:tc>
          <w:tcPr>
            <w:tcW w:w="3120" w:type="dxa"/>
            <w:shd w:val="clear" w:color="auto" w:fill="auto"/>
            <w:tcMar>
              <w:top w:w="100" w:type="dxa"/>
              <w:left w:w="100" w:type="dxa"/>
              <w:bottom w:w="100" w:type="dxa"/>
              <w:right w:w="100" w:type="dxa"/>
            </w:tcMar>
          </w:tcPr>
          <w:p w14:paraId="7B86EE8F" w14:textId="68E34CBB" w:rsidR="0095274A" w:rsidRDefault="00E01EB9">
            <w:pPr>
              <w:widowControl w:val="0"/>
              <w:pBdr>
                <w:top w:val="nil"/>
                <w:left w:val="nil"/>
                <w:bottom w:val="nil"/>
                <w:right w:val="nil"/>
                <w:between w:val="nil"/>
              </w:pBdr>
              <w:spacing w:line="240" w:lineRule="auto"/>
            </w:pPr>
            <w:r>
              <w:t>Matthew Cockram</w:t>
            </w:r>
          </w:p>
        </w:tc>
        <w:tc>
          <w:tcPr>
            <w:tcW w:w="3120" w:type="dxa"/>
            <w:shd w:val="clear" w:color="auto" w:fill="auto"/>
            <w:tcMar>
              <w:top w:w="100" w:type="dxa"/>
              <w:left w:w="100" w:type="dxa"/>
              <w:bottom w:w="100" w:type="dxa"/>
              <w:right w:w="100" w:type="dxa"/>
            </w:tcMar>
          </w:tcPr>
          <w:p w14:paraId="7B86EE90" w14:textId="56009B25" w:rsidR="0095274A" w:rsidRDefault="0082029B">
            <w:pPr>
              <w:widowControl w:val="0"/>
              <w:pBdr>
                <w:top w:val="nil"/>
                <w:left w:val="nil"/>
                <w:bottom w:val="nil"/>
                <w:right w:val="nil"/>
                <w:between w:val="nil"/>
              </w:pBdr>
              <w:spacing w:line="240" w:lineRule="auto"/>
            </w:pPr>
            <w:r>
              <w:t>1,2,3,4</w:t>
            </w:r>
            <w:r w:rsidR="00FA656C">
              <w:t>,5</w:t>
            </w:r>
            <w:r w:rsidR="00C825CD">
              <w:t>,6,7</w:t>
            </w:r>
          </w:p>
        </w:tc>
        <w:tc>
          <w:tcPr>
            <w:tcW w:w="3120" w:type="dxa"/>
            <w:shd w:val="clear" w:color="auto" w:fill="auto"/>
            <w:tcMar>
              <w:top w:w="100" w:type="dxa"/>
              <w:left w:w="100" w:type="dxa"/>
              <w:bottom w:w="100" w:type="dxa"/>
              <w:right w:w="100" w:type="dxa"/>
            </w:tcMar>
          </w:tcPr>
          <w:p w14:paraId="7B86EE91" w14:textId="0250E10F" w:rsidR="0095274A" w:rsidRDefault="007A63B9">
            <w:pPr>
              <w:widowControl w:val="0"/>
              <w:pBdr>
                <w:top w:val="nil"/>
                <w:left w:val="nil"/>
                <w:bottom w:val="nil"/>
                <w:right w:val="nil"/>
                <w:between w:val="nil"/>
              </w:pBdr>
              <w:spacing w:line="240" w:lineRule="auto"/>
            </w:pPr>
            <w:r>
              <w:t>Mar</w:t>
            </w:r>
            <w:r w:rsidR="003F6E21">
              <w:t xml:space="preserve">, </w:t>
            </w:r>
            <w:r>
              <w:t>03</w:t>
            </w:r>
            <w:r>
              <w:rPr>
                <w:vertAlign w:val="superscript"/>
              </w:rPr>
              <w:t>rd</w:t>
            </w:r>
            <w:r w:rsidR="003F6E21">
              <w:t>, 2023</w:t>
            </w:r>
          </w:p>
        </w:tc>
      </w:tr>
      <w:tr w:rsidR="007A63B9" w14:paraId="7B86EE96" w14:textId="77777777">
        <w:tc>
          <w:tcPr>
            <w:tcW w:w="3120" w:type="dxa"/>
            <w:shd w:val="clear" w:color="auto" w:fill="auto"/>
            <w:tcMar>
              <w:top w:w="100" w:type="dxa"/>
              <w:left w:w="100" w:type="dxa"/>
              <w:bottom w:w="100" w:type="dxa"/>
              <w:right w:w="100" w:type="dxa"/>
            </w:tcMar>
          </w:tcPr>
          <w:p w14:paraId="7B86EE93" w14:textId="5D447F77" w:rsidR="007A63B9" w:rsidRDefault="007A63B9" w:rsidP="007A63B9">
            <w:pPr>
              <w:widowControl w:val="0"/>
              <w:pBdr>
                <w:top w:val="nil"/>
                <w:left w:val="nil"/>
                <w:bottom w:val="nil"/>
                <w:right w:val="nil"/>
                <w:between w:val="nil"/>
              </w:pBdr>
              <w:spacing w:line="240" w:lineRule="auto"/>
            </w:pPr>
            <w:r>
              <w:t>Jordan Wilson</w:t>
            </w:r>
          </w:p>
        </w:tc>
        <w:tc>
          <w:tcPr>
            <w:tcW w:w="3120" w:type="dxa"/>
            <w:shd w:val="clear" w:color="auto" w:fill="auto"/>
            <w:tcMar>
              <w:top w:w="100" w:type="dxa"/>
              <w:left w:w="100" w:type="dxa"/>
              <w:bottom w:w="100" w:type="dxa"/>
              <w:right w:w="100" w:type="dxa"/>
            </w:tcMar>
          </w:tcPr>
          <w:p w14:paraId="7B86EE94" w14:textId="576942C3" w:rsidR="007A63B9" w:rsidRDefault="007A63B9" w:rsidP="007A63B9">
            <w:pPr>
              <w:widowControl w:val="0"/>
              <w:pBdr>
                <w:top w:val="nil"/>
                <w:left w:val="nil"/>
                <w:bottom w:val="nil"/>
                <w:right w:val="nil"/>
                <w:between w:val="nil"/>
              </w:pBdr>
              <w:spacing w:line="240" w:lineRule="auto"/>
            </w:pPr>
            <w:r>
              <w:t>3,4,5</w:t>
            </w:r>
            <w:r w:rsidR="00C825CD">
              <w:t>,6,7</w:t>
            </w:r>
          </w:p>
        </w:tc>
        <w:tc>
          <w:tcPr>
            <w:tcW w:w="3120" w:type="dxa"/>
            <w:shd w:val="clear" w:color="auto" w:fill="auto"/>
            <w:tcMar>
              <w:top w:w="100" w:type="dxa"/>
              <w:left w:w="100" w:type="dxa"/>
              <w:bottom w:w="100" w:type="dxa"/>
              <w:right w:w="100" w:type="dxa"/>
            </w:tcMar>
          </w:tcPr>
          <w:p w14:paraId="7B86EE95" w14:textId="5E9CEC37" w:rsidR="007A63B9" w:rsidRDefault="007A63B9" w:rsidP="007A63B9">
            <w:pPr>
              <w:widowControl w:val="0"/>
              <w:pBdr>
                <w:top w:val="nil"/>
                <w:left w:val="nil"/>
                <w:bottom w:val="nil"/>
                <w:right w:val="nil"/>
                <w:between w:val="nil"/>
              </w:pBdr>
              <w:spacing w:line="240" w:lineRule="auto"/>
            </w:pPr>
            <w:r>
              <w:t>Mar, 03</w:t>
            </w:r>
            <w:r>
              <w:rPr>
                <w:vertAlign w:val="superscript"/>
              </w:rPr>
              <w:t>rd</w:t>
            </w:r>
            <w:r>
              <w:t>, 2023</w:t>
            </w:r>
          </w:p>
        </w:tc>
      </w:tr>
    </w:tbl>
    <w:p w14:paraId="7B86EE97" w14:textId="77777777" w:rsidR="0095274A" w:rsidRDefault="0095274A"/>
    <w:p w14:paraId="7B86EE98" w14:textId="77777777" w:rsidR="0095274A" w:rsidRDefault="0095274A"/>
    <w:p w14:paraId="7B86EE99" w14:textId="77777777" w:rsidR="0095274A" w:rsidRDefault="0095274A"/>
    <w:p w14:paraId="7B86EE9A" w14:textId="21ECB3CD" w:rsidR="0095274A" w:rsidRDefault="009A5871" w:rsidP="005C51B1">
      <w:pPr>
        <w:pStyle w:val="Heading1"/>
        <w:numPr>
          <w:ilvl w:val="0"/>
          <w:numId w:val="7"/>
        </w:numPr>
        <w:ind w:left="0"/>
      </w:pPr>
      <w:bookmarkStart w:id="7" w:name="_Toc128738893"/>
      <w:r>
        <w:lastRenderedPageBreak/>
        <w:t>Design decision -</w:t>
      </w:r>
      <w:bookmarkEnd w:id="7"/>
    </w:p>
    <w:p w14:paraId="7B86EE9B" w14:textId="04053163" w:rsidR="0095274A" w:rsidRDefault="00240D10" w:rsidP="00B07D49">
      <w:pPr>
        <w:pStyle w:val="Heading2"/>
        <w:numPr>
          <w:ilvl w:val="1"/>
          <w:numId w:val="7"/>
        </w:numPr>
        <w:ind w:left="284"/>
      </w:pPr>
      <w:bookmarkStart w:id="8" w:name="_Toc128738894"/>
      <w:r>
        <w:t>Class diagram</w:t>
      </w:r>
      <w:bookmarkStart w:id="9" w:name="_Toc128738895"/>
      <w:bookmarkEnd w:id="8"/>
      <w:r w:rsidR="00264219">
        <w:rPr>
          <w:noProof/>
        </w:rPr>
        <w:drawing>
          <wp:inline distT="0" distB="0" distL="0" distR="0" wp14:anchorId="1D6E1E99" wp14:editId="3215E749">
            <wp:extent cx="5943600" cy="532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bookmarkEnd w:id="9"/>
      <w:r w:rsidR="009A5871">
        <w:t xml:space="preserve"> </w:t>
      </w:r>
    </w:p>
    <w:p w14:paraId="7B86EE9C" w14:textId="77777777" w:rsidR="0095274A" w:rsidRDefault="0095274A">
      <w:pPr>
        <w:ind w:left="720"/>
      </w:pPr>
    </w:p>
    <w:p w14:paraId="7B86EE9D" w14:textId="77777777" w:rsidR="00434AA1" w:rsidRDefault="00434AA1">
      <w:pPr>
        <w:ind w:left="720"/>
      </w:pPr>
    </w:p>
    <w:p w14:paraId="7B86EE9E" w14:textId="77777777" w:rsidR="00434AA1" w:rsidRDefault="00434AA1">
      <w:pPr>
        <w:ind w:left="720"/>
      </w:pPr>
    </w:p>
    <w:p w14:paraId="7B86EE9F" w14:textId="6E3EBC55" w:rsidR="00434AA1" w:rsidRDefault="000853E5" w:rsidP="005C51B1">
      <w:pPr>
        <w:pStyle w:val="Heading2"/>
        <w:numPr>
          <w:ilvl w:val="1"/>
          <w:numId w:val="7"/>
        </w:numPr>
        <w:ind w:left="284"/>
      </w:pPr>
      <w:bookmarkStart w:id="10" w:name="_Toc128738896"/>
      <w:r>
        <w:lastRenderedPageBreak/>
        <w:t>Database Diagram</w:t>
      </w:r>
      <w:bookmarkEnd w:id="10"/>
    </w:p>
    <w:p w14:paraId="77CBF320" w14:textId="663B0257" w:rsidR="000853E5" w:rsidRDefault="000853E5" w:rsidP="000853E5"/>
    <w:p w14:paraId="00D5BD38" w14:textId="5057E5DE" w:rsidR="000853E5" w:rsidRPr="000853E5" w:rsidRDefault="00626378" w:rsidP="000853E5">
      <w:r>
        <w:rPr>
          <w:noProof/>
        </w:rPr>
        <w:drawing>
          <wp:inline distT="0" distB="0" distL="0" distR="0" wp14:anchorId="5AE50CFA" wp14:editId="5F3005B5">
            <wp:extent cx="5943600" cy="561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p>
    <w:p w14:paraId="7B86EEA0" w14:textId="77777777" w:rsidR="00434AA1" w:rsidRDefault="00434AA1" w:rsidP="00434AA1"/>
    <w:p w14:paraId="7B86EEA1" w14:textId="77777777" w:rsidR="00434AA1" w:rsidRDefault="00434AA1">
      <w:pPr>
        <w:rPr>
          <w:color w:val="434343"/>
          <w:sz w:val="28"/>
          <w:szCs w:val="28"/>
        </w:rPr>
      </w:pPr>
      <w:r>
        <w:br w:type="page"/>
      </w:r>
    </w:p>
    <w:p w14:paraId="7B86EEA2" w14:textId="3802374F" w:rsidR="00434AA1" w:rsidRDefault="00434AA1" w:rsidP="005C51B1">
      <w:pPr>
        <w:pStyle w:val="Heading2"/>
        <w:numPr>
          <w:ilvl w:val="1"/>
          <w:numId w:val="7"/>
        </w:numPr>
        <w:ind w:left="284"/>
      </w:pPr>
      <w:bookmarkStart w:id="11" w:name="_Toc128738897"/>
      <w:r>
        <w:lastRenderedPageBreak/>
        <w:t>Event Flow diagram</w:t>
      </w:r>
      <w:r w:rsidR="007D663B">
        <w:t xml:space="preserve"> – Edit User Details</w:t>
      </w:r>
      <w:bookmarkEnd w:id="11"/>
    </w:p>
    <w:p w14:paraId="4810A4CB" w14:textId="418EEA72" w:rsidR="00403317" w:rsidRDefault="00403317" w:rsidP="00403317"/>
    <w:p w14:paraId="22C4E411" w14:textId="4B0AD310" w:rsidR="00403317" w:rsidRDefault="00403317" w:rsidP="00403317">
      <w:r>
        <w:rPr>
          <w:noProof/>
        </w:rPr>
        <w:drawing>
          <wp:inline distT="0" distB="0" distL="0" distR="0" wp14:anchorId="123D3AC5" wp14:editId="64716250">
            <wp:extent cx="4352925" cy="6115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6115050"/>
                    </a:xfrm>
                    <a:prstGeom prst="rect">
                      <a:avLst/>
                    </a:prstGeom>
                    <a:noFill/>
                    <a:ln>
                      <a:noFill/>
                    </a:ln>
                  </pic:spPr>
                </pic:pic>
              </a:graphicData>
            </a:graphic>
          </wp:inline>
        </w:drawing>
      </w:r>
    </w:p>
    <w:p w14:paraId="794FDA36" w14:textId="07733BD0" w:rsidR="00403317" w:rsidRDefault="00403317" w:rsidP="00403317"/>
    <w:p w14:paraId="6ACA4724" w14:textId="6D183333" w:rsidR="00403317" w:rsidRDefault="00403317" w:rsidP="00403317"/>
    <w:p w14:paraId="547126EF" w14:textId="13EF7EF6" w:rsidR="00403317" w:rsidRDefault="00403317" w:rsidP="00403317"/>
    <w:p w14:paraId="467F430A" w14:textId="2A2ACECC" w:rsidR="00403317" w:rsidRDefault="00403317" w:rsidP="00403317">
      <w:pPr>
        <w:pStyle w:val="Heading2"/>
        <w:numPr>
          <w:ilvl w:val="1"/>
          <w:numId w:val="7"/>
        </w:numPr>
        <w:ind w:left="284"/>
      </w:pPr>
      <w:r>
        <w:lastRenderedPageBreak/>
        <w:t xml:space="preserve"> </w:t>
      </w:r>
      <w:bookmarkStart w:id="12" w:name="_Toc128738898"/>
      <w:r>
        <w:t>Event Flow diagram – Sign Up</w:t>
      </w:r>
      <w:r w:rsidR="0032424E">
        <w:t xml:space="preserve"> &amp; Login</w:t>
      </w:r>
      <w:bookmarkEnd w:id="12"/>
    </w:p>
    <w:p w14:paraId="474C234D" w14:textId="4EF32DD8" w:rsidR="0032424E" w:rsidRDefault="0032424E" w:rsidP="0032424E"/>
    <w:p w14:paraId="62328E62" w14:textId="7752EAB9" w:rsidR="0032424E" w:rsidRPr="0032424E" w:rsidRDefault="0032424E" w:rsidP="0032424E">
      <w:r>
        <w:rPr>
          <w:noProof/>
        </w:rPr>
        <w:drawing>
          <wp:inline distT="0" distB="0" distL="0" distR="0" wp14:anchorId="5AF2E9E0" wp14:editId="3904ABF5">
            <wp:extent cx="6544066" cy="61245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8998" cy="6129191"/>
                    </a:xfrm>
                    <a:prstGeom prst="rect">
                      <a:avLst/>
                    </a:prstGeom>
                    <a:noFill/>
                    <a:ln>
                      <a:noFill/>
                    </a:ln>
                  </pic:spPr>
                </pic:pic>
              </a:graphicData>
            </a:graphic>
          </wp:inline>
        </w:drawing>
      </w:r>
    </w:p>
    <w:p w14:paraId="65E65890" w14:textId="1B3BBA71" w:rsidR="00403317" w:rsidRPr="00403317" w:rsidRDefault="00403317" w:rsidP="00403317"/>
    <w:p w14:paraId="04FDCDE0" w14:textId="17CFB277" w:rsidR="007D663B" w:rsidRDefault="007D663B" w:rsidP="007D663B"/>
    <w:p w14:paraId="15FE3987" w14:textId="77777777" w:rsidR="007D663B" w:rsidRPr="007D663B" w:rsidRDefault="007D663B" w:rsidP="007D663B"/>
    <w:p w14:paraId="7B86EEA4" w14:textId="04FA2402" w:rsidR="00F31FED" w:rsidRPr="00F31FED" w:rsidRDefault="00F31FED" w:rsidP="00F31FED">
      <w:pPr>
        <w:sectPr w:rsidR="00F31FED" w:rsidRPr="00F31FED">
          <w:headerReference w:type="default" r:id="rId11"/>
          <w:footerReference w:type="default" r:id="rId12"/>
          <w:pgSz w:w="12240" w:h="15840"/>
          <w:pgMar w:top="1440" w:right="1440" w:bottom="1440" w:left="1440" w:header="720" w:footer="720" w:gutter="0"/>
          <w:pgNumType w:start="1"/>
          <w:cols w:space="720"/>
        </w:sectPr>
      </w:pPr>
    </w:p>
    <w:p w14:paraId="05A423D1" w14:textId="050C474A" w:rsidR="00F17945" w:rsidRDefault="00F17945" w:rsidP="0013265E">
      <w:pPr>
        <w:pStyle w:val="Heading2"/>
        <w:numPr>
          <w:ilvl w:val="1"/>
          <w:numId w:val="7"/>
        </w:numPr>
      </w:pPr>
      <w:bookmarkStart w:id="13" w:name="_ju52qkr1g9n8" w:colFirst="0" w:colLast="0"/>
      <w:bookmarkStart w:id="14" w:name="_ymzadbcitkc3" w:colFirst="0" w:colLast="0"/>
      <w:bookmarkStart w:id="15" w:name="_Toc128738899"/>
      <w:bookmarkEnd w:id="13"/>
      <w:bookmarkEnd w:id="14"/>
      <w:r>
        <w:lastRenderedPageBreak/>
        <w:t xml:space="preserve">Event Flow diagram – </w:t>
      </w:r>
      <w:r w:rsidR="00ED4E29">
        <w:t>Upload Image</w:t>
      </w:r>
      <w:bookmarkEnd w:id="15"/>
    </w:p>
    <w:p w14:paraId="4B2F1042" w14:textId="04FEB177" w:rsidR="00EC531C" w:rsidRDefault="00EC531C" w:rsidP="00EC531C">
      <w:pPr>
        <w:pStyle w:val="ListParagraph"/>
        <w:ind w:left="1080"/>
      </w:pPr>
    </w:p>
    <w:p w14:paraId="4AA90CB6" w14:textId="575985B0" w:rsidR="00EC531C" w:rsidRPr="00EC531C" w:rsidRDefault="00EC531C" w:rsidP="00EC531C">
      <w:pPr>
        <w:pStyle w:val="ListParagraph"/>
        <w:ind w:left="1080"/>
      </w:pPr>
      <w:r>
        <w:rPr>
          <w:noProof/>
        </w:rPr>
        <w:drawing>
          <wp:inline distT="0" distB="0" distL="0" distR="0" wp14:anchorId="1F61E136" wp14:editId="139507D1">
            <wp:extent cx="5505450" cy="588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5886450"/>
                    </a:xfrm>
                    <a:prstGeom prst="rect">
                      <a:avLst/>
                    </a:prstGeom>
                    <a:noFill/>
                    <a:ln>
                      <a:noFill/>
                    </a:ln>
                  </pic:spPr>
                </pic:pic>
              </a:graphicData>
            </a:graphic>
          </wp:inline>
        </w:drawing>
      </w:r>
    </w:p>
    <w:p w14:paraId="6FCDDCC1" w14:textId="5B43B1D4" w:rsidR="00FC6089" w:rsidRDefault="00FC6089" w:rsidP="00851436">
      <w:pPr>
        <w:pStyle w:val="Heading2"/>
        <w:numPr>
          <w:ilvl w:val="1"/>
          <w:numId w:val="7"/>
        </w:numPr>
      </w:pPr>
      <w:bookmarkStart w:id="16" w:name="_r9kxw4nm7sve" w:colFirst="0" w:colLast="0"/>
      <w:bookmarkStart w:id="17" w:name="_szumvxuevamy" w:colFirst="0" w:colLast="0"/>
      <w:bookmarkStart w:id="18" w:name="_5kio5junz4go" w:colFirst="0" w:colLast="0"/>
      <w:bookmarkStart w:id="19" w:name="_Toc128738900"/>
      <w:bookmarkEnd w:id="16"/>
      <w:bookmarkEnd w:id="17"/>
      <w:bookmarkEnd w:id="18"/>
      <w:r>
        <w:lastRenderedPageBreak/>
        <w:t xml:space="preserve">Event Flow diagram – </w:t>
      </w:r>
      <w:r w:rsidR="00A870F9">
        <w:t>Create Pl</w:t>
      </w:r>
      <w:r w:rsidR="00156F70">
        <w:t>aydate</w:t>
      </w:r>
      <w:bookmarkEnd w:id="19"/>
    </w:p>
    <w:p w14:paraId="3E7CA017" w14:textId="6215BCC6" w:rsidR="008E71E8" w:rsidRDefault="00156F70" w:rsidP="008E71E8">
      <w:r>
        <w:rPr>
          <w:noProof/>
        </w:rPr>
        <w:drawing>
          <wp:inline distT="0" distB="0" distL="0" distR="0" wp14:anchorId="423C02B4" wp14:editId="2F9CE8D6">
            <wp:extent cx="5286375" cy="565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5657850"/>
                    </a:xfrm>
                    <a:prstGeom prst="rect">
                      <a:avLst/>
                    </a:prstGeom>
                    <a:noFill/>
                    <a:ln>
                      <a:noFill/>
                    </a:ln>
                  </pic:spPr>
                </pic:pic>
              </a:graphicData>
            </a:graphic>
          </wp:inline>
        </w:drawing>
      </w:r>
    </w:p>
    <w:p w14:paraId="76F7E88B" w14:textId="1FA11CED" w:rsidR="008E71E8" w:rsidRDefault="008E71E8" w:rsidP="008E71E8"/>
    <w:p w14:paraId="02DF7077" w14:textId="50EA39D4" w:rsidR="008E71E8" w:rsidRDefault="008E71E8" w:rsidP="008E71E8"/>
    <w:p w14:paraId="44B9677D" w14:textId="77777777" w:rsidR="008E71E8" w:rsidRDefault="008E71E8" w:rsidP="008E71E8"/>
    <w:p w14:paraId="4EB44548" w14:textId="09272D17" w:rsidR="00B704C6" w:rsidRDefault="00B704C6" w:rsidP="00ED4E29">
      <w:pPr>
        <w:pStyle w:val="Heading2"/>
        <w:numPr>
          <w:ilvl w:val="1"/>
          <w:numId w:val="7"/>
        </w:numPr>
      </w:pPr>
      <w:bookmarkStart w:id="20" w:name="_Toc128738901"/>
      <w:r>
        <w:lastRenderedPageBreak/>
        <w:t xml:space="preserve">Event Flow diagram – </w:t>
      </w:r>
      <w:r w:rsidR="008E71E8">
        <w:t>Accepting Playdate</w:t>
      </w:r>
      <w:bookmarkEnd w:id="20"/>
    </w:p>
    <w:p w14:paraId="16D875AD" w14:textId="0D051E2E" w:rsidR="00ED4E29" w:rsidRPr="00ED4E29" w:rsidRDefault="00ED4E29" w:rsidP="00ED4E29">
      <w:pPr>
        <w:ind w:left="360"/>
      </w:pPr>
      <w:r>
        <w:rPr>
          <w:noProof/>
        </w:rPr>
        <w:drawing>
          <wp:inline distT="0" distB="0" distL="0" distR="0" wp14:anchorId="47C43F22" wp14:editId="5E235873">
            <wp:extent cx="5505450" cy="621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6219825"/>
                    </a:xfrm>
                    <a:prstGeom prst="rect">
                      <a:avLst/>
                    </a:prstGeom>
                    <a:noFill/>
                    <a:ln>
                      <a:noFill/>
                    </a:ln>
                  </pic:spPr>
                </pic:pic>
              </a:graphicData>
            </a:graphic>
          </wp:inline>
        </w:drawing>
      </w:r>
    </w:p>
    <w:p w14:paraId="256A401F" w14:textId="74D2C939" w:rsidR="00B704C6" w:rsidRDefault="00B704C6" w:rsidP="00156F70"/>
    <w:p w14:paraId="76EA8BA2" w14:textId="77777777" w:rsidR="00156F70" w:rsidRPr="00156F70" w:rsidRDefault="00156F70" w:rsidP="00156F70"/>
    <w:p w14:paraId="02905B72" w14:textId="77777777" w:rsidR="00A870F9" w:rsidRPr="00A870F9" w:rsidRDefault="00A870F9" w:rsidP="00A870F9"/>
    <w:p w14:paraId="152A323D" w14:textId="65E7ABC7" w:rsidR="008F7EAD" w:rsidRPr="008F7EAD" w:rsidRDefault="00630D42" w:rsidP="00D11A4F">
      <w:pPr>
        <w:pStyle w:val="Heading2"/>
        <w:numPr>
          <w:ilvl w:val="0"/>
          <w:numId w:val="7"/>
        </w:numPr>
      </w:pPr>
      <w:bookmarkStart w:id="21" w:name="_Toc128738902"/>
      <w:r>
        <w:lastRenderedPageBreak/>
        <w:t xml:space="preserve">Mock </w:t>
      </w:r>
      <w:r w:rsidR="00DD2D40">
        <w:t>Interface Design</w:t>
      </w:r>
      <w:bookmarkEnd w:id="21"/>
      <w:r w:rsidR="000E2A00">
        <w:t xml:space="preserve"> </w:t>
      </w:r>
    </w:p>
    <w:p w14:paraId="2AE98446" w14:textId="77777777" w:rsidR="006A1E3A" w:rsidRPr="006A1E3A" w:rsidRDefault="006A1E3A" w:rsidP="006A1E3A"/>
    <w:p w14:paraId="211343F6" w14:textId="12CD9032" w:rsidR="001A0914" w:rsidRDefault="00E7264D" w:rsidP="001A0914">
      <w:r>
        <w:rPr>
          <w:noProof/>
        </w:rPr>
        <w:drawing>
          <wp:inline distT="0" distB="0" distL="0" distR="0" wp14:anchorId="194453AF" wp14:editId="34894A13">
            <wp:extent cx="6048375" cy="5791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375" cy="5791200"/>
                    </a:xfrm>
                    <a:prstGeom prst="rect">
                      <a:avLst/>
                    </a:prstGeom>
                    <a:noFill/>
                    <a:ln>
                      <a:noFill/>
                    </a:ln>
                  </pic:spPr>
                </pic:pic>
              </a:graphicData>
            </a:graphic>
          </wp:inline>
        </w:drawing>
      </w:r>
    </w:p>
    <w:p w14:paraId="7810E78F" w14:textId="6208A77D" w:rsidR="00DD2D40" w:rsidRDefault="00DD2D40" w:rsidP="000E0B8F"/>
    <w:p w14:paraId="010E46C6" w14:textId="7462B852" w:rsidR="00586463" w:rsidRDefault="00521156" w:rsidP="000E0B8F">
      <w:r>
        <w:rPr>
          <w:noProof/>
        </w:rPr>
        <w:lastRenderedPageBreak/>
        <w:drawing>
          <wp:inline distT="0" distB="0" distL="0" distR="0" wp14:anchorId="583EBC1E" wp14:editId="11AB5183">
            <wp:extent cx="6038850" cy="5819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850" cy="5819775"/>
                    </a:xfrm>
                    <a:prstGeom prst="rect">
                      <a:avLst/>
                    </a:prstGeom>
                    <a:noFill/>
                    <a:ln>
                      <a:noFill/>
                    </a:ln>
                  </pic:spPr>
                </pic:pic>
              </a:graphicData>
            </a:graphic>
          </wp:inline>
        </w:drawing>
      </w:r>
    </w:p>
    <w:p w14:paraId="59223B9D" w14:textId="1155C9FF" w:rsidR="00586463" w:rsidRDefault="00586463" w:rsidP="000E0B8F"/>
    <w:p w14:paraId="2332F03D" w14:textId="74371B44" w:rsidR="00586463" w:rsidRDefault="00586463" w:rsidP="000E0B8F"/>
    <w:p w14:paraId="011DE802" w14:textId="6A4F79C4" w:rsidR="00586463" w:rsidRDefault="00197BF8" w:rsidP="000E0B8F">
      <w:r>
        <w:rPr>
          <w:noProof/>
        </w:rPr>
        <w:lastRenderedPageBreak/>
        <w:drawing>
          <wp:inline distT="0" distB="0" distL="0" distR="0" wp14:anchorId="38125519" wp14:editId="0D54BFDC">
            <wp:extent cx="6402898" cy="567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4219" cy="5678071"/>
                    </a:xfrm>
                    <a:prstGeom prst="rect">
                      <a:avLst/>
                    </a:prstGeom>
                    <a:noFill/>
                    <a:ln>
                      <a:noFill/>
                    </a:ln>
                  </pic:spPr>
                </pic:pic>
              </a:graphicData>
            </a:graphic>
          </wp:inline>
        </w:drawing>
      </w:r>
    </w:p>
    <w:p w14:paraId="05FF4174" w14:textId="2C7EAC2D" w:rsidR="00197BF8" w:rsidRDefault="00197BF8" w:rsidP="000E0B8F"/>
    <w:p w14:paraId="129FF432" w14:textId="05CAF25B" w:rsidR="00197BF8" w:rsidRDefault="003C6FC4" w:rsidP="000E0B8F">
      <w:r>
        <w:rPr>
          <w:noProof/>
        </w:rPr>
        <w:lastRenderedPageBreak/>
        <w:drawing>
          <wp:inline distT="0" distB="0" distL="0" distR="0" wp14:anchorId="1D7DA7D6" wp14:editId="7ECA01A6">
            <wp:extent cx="6038850"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5772150"/>
                    </a:xfrm>
                    <a:prstGeom prst="rect">
                      <a:avLst/>
                    </a:prstGeom>
                    <a:noFill/>
                    <a:ln>
                      <a:noFill/>
                    </a:ln>
                  </pic:spPr>
                </pic:pic>
              </a:graphicData>
            </a:graphic>
          </wp:inline>
        </w:drawing>
      </w:r>
    </w:p>
    <w:p w14:paraId="55C046C1" w14:textId="4C672EB5" w:rsidR="003C6FC4" w:rsidRDefault="003C6FC4" w:rsidP="000E0B8F"/>
    <w:p w14:paraId="2D77B25E" w14:textId="4E748A7F" w:rsidR="003C6FC4" w:rsidRDefault="003C6FC4" w:rsidP="000E0B8F">
      <w:r>
        <w:rPr>
          <w:noProof/>
        </w:rPr>
        <w:lastRenderedPageBreak/>
        <w:drawing>
          <wp:inline distT="0" distB="0" distL="0" distR="0" wp14:anchorId="5AEFF271" wp14:editId="2159EAD7">
            <wp:extent cx="60483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375" cy="5895975"/>
                    </a:xfrm>
                    <a:prstGeom prst="rect">
                      <a:avLst/>
                    </a:prstGeom>
                    <a:noFill/>
                    <a:ln>
                      <a:noFill/>
                    </a:ln>
                  </pic:spPr>
                </pic:pic>
              </a:graphicData>
            </a:graphic>
          </wp:inline>
        </w:drawing>
      </w:r>
    </w:p>
    <w:p w14:paraId="67F208B2" w14:textId="4B447758" w:rsidR="003C6FC4" w:rsidRDefault="003C6FC4" w:rsidP="000E0B8F"/>
    <w:p w14:paraId="1CA34D47" w14:textId="5EBBBC28" w:rsidR="003C6FC4" w:rsidRDefault="00193E89" w:rsidP="000E0B8F">
      <w:r>
        <w:rPr>
          <w:noProof/>
        </w:rPr>
        <w:lastRenderedPageBreak/>
        <w:drawing>
          <wp:inline distT="0" distB="0" distL="0" distR="0" wp14:anchorId="083782BE" wp14:editId="2F001A4A">
            <wp:extent cx="6038850" cy="581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8850" cy="5810250"/>
                    </a:xfrm>
                    <a:prstGeom prst="rect">
                      <a:avLst/>
                    </a:prstGeom>
                    <a:noFill/>
                    <a:ln>
                      <a:noFill/>
                    </a:ln>
                  </pic:spPr>
                </pic:pic>
              </a:graphicData>
            </a:graphic>
          </wp:inline>
        </w:drawing>
      </w:r>
    </w:p>
    <w:p w14:paraId="632E30CE" w14:textId="7E134CB6" w:rsidR="00193E89" w:rsidRDefault="00193E89" w:rsidP="000E0B8F"/>
    <w:p w14:paraId="4572E850" w14:textId="5E4EEF23" w:rsidR="00193E89" w:rsidRDefault="00193E89" w:rsidP="000E0B8F">
      <w:r>
        <w:rPr>
          <w:noProof/>
        </w:rPr>
        <w:lastRenderedPageBreak/>
        <w:drawing>
          <wp:inline distT="0" distB="0" distL="0" distR="0" wp14:anchorId="44FDAF5E" wp14:editId="3673FB54">
            <wp:extent cx="6038850" cy="5876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8850" cy="5876925"/>
                    </a:xfrm>
                    <a:prstGeom prst="rect">
                      <a:avLst/>
                    </a:prstGeom>
                    <a:noFill/>
                    <a:ln>
                      <a:noFill/>
                    </a:ln>
                  </pic:spPr>
                </pic:pic>
              </a:graphicData>
            </a:graphic>
          </wp:inline>
        </w:drawing>
      </w:r>
    </w:p>
    <w:p w14:paraId="1538FC1E" w14:textId="462CBBAD" w:rsidR="00193E89" w:rsidRDefault="00193E89" w:rsidP="000E0B8F"/>
    <w:p w14:paraId="3D28BF34" w14:textId="50C65A45" w:rsidR="00193E89" w:rsidRDefault="00193E89" w:rsidP="000E0B8F">
      <w:r>
        <w:rPr>
          <w:noProof/>
        </w:rPr>
        <w:lastRenderedPageBreak/>
        <w:drawing>
          <wp:inline distT="0" distB="0" distL="0" distR="0" wp14:anchorId="47754B3F" wp14:editId="3F7097EA">
            <wp:extent cx="6048375" cy="586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5867400"/>
                    </a:xfrm>
                    <a:prstGeom prst="rect">
                      <a:avLst/>
                    </a:prstGeom>
                    <a:noFill/>
                    <a:ln>
                      <a:noFill/>
                    </a:ln>
                  </pic:spPr>
                </pic:pic>
              </a:graphicData>
            </a:graphic>
          </wp:inline>
        </w:drawing>
      </w:r>
    </w:p>
    <w:p w14:paraId="6481EAD9" w14:textId="026D2DC3" w:rsidR="000E2A00" w:rsidRDefault="000E2A00" w:rsidP="000E0B8F"/>
    <w:p w14:paraId="31813CA0" w14:textId="45FF951A" w:rsidR="002E70DC" w:rsidRDefault="002E70DC" w:rsidP="000E0B8F"/>
    <w:p w14:paraId="7907E228" w14:textId="3E7BFEF5" w:rsidR="002E70DC" w:rsidRDefault="002E70DC" w:rsidP="000E0B8F"/>
    <w:p w14:paraId="35F0E288" w14:textId="752F59F6" w:rsidR="002E70DC" w:rsidRDefault="002E70DC" w:rsidP="000E0B8F"/>
    <w:p w14:paraId="349B3B69" w14:textId="42430D87" w:rsidR="002E70DC" w:rsidRDefault="002E70DC" w:rsidP="000E0B8F"/>
    <w:p w14:paraId="216ABA7A" w14:textId="1680AA46" w:rsidR="002E70DC" w:rsidRDefault="002E70DC" w:rsidP="000E0B8F"/>
    <w:p w14:paraId="6110EBA3" w14:textId="612CAC7F" w:rsidR="002E70DC" w:rsidRDefault="002E70DC" w:rsidP="000E0B8F"/>
    <w:p w14:paraId="09E26DA4" w14:textId="1677576A" w:rsidR="002E70DC" w:rsidRDefault="00480B2C" w:rsidP="000E0B8F">
      <w:r>
        <w:rPr>
          <w:noProof/>
        </w:rPr>
        <w:lastRenderedPageBreak/>
        <w:drawing>
          <wp:inline distT="0" distB="0" distL="0" distR="0" wp14:anchorId="3D101086" wp14:editId="6A353677">
            <wp:extent cx="6048375" cy="5715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8375" cy="5715000"/>
                    </a:xfrm>
                    <a:prstGeom prst="rect">
                      <a:avLst/>
                    </a:prstGeom>
                    <a:noFill/>
                    <a:ln>
                      <a:noFill/>
                    </a:ln>
                  </pic:spPr>
                </pic:pic>
              </a:graphicData>
            </a:graphic>
          </wp:inline>
        </w:drawing>
      </w:r>
      <w:r>
        <w:rPr>
          <w:noProof/>
        </w:rPr>
        <w:lastRenderedPageBreak/>
        <w:drawing>
          <wp:inline distT="0" distB="0" distL="0" distR="0" wp14:anchorId="144BC760" wp14:editId="1491DE3F">
            <wp:extent cx="6048375" cy="580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8375" cy="5800725"/>
                    </a:xfrm>
                    <a:prstGeom prst="rect">
                      <a:avLst/>
                    </a:prstGeom>
                    <a:noFill/>
                    <a:ln>
                      <a:noFill/>
                    </a:ln>
                  </pic:spPr>
                </pic:pic>
              </a:graphicData>
            </a:graphic>
          </wp:inline>
        </w:drawing>
      </w:r>
    </w:p>
    <w:p w14:paraId="2094D571" w14:textId="08CD1FA1" w:rsidR="000E2A00" w:rsidRDefault="000E2A00" w:rsidP="000E0B8F"/>
    <w:p w14:paraId="40431338" w14:textId="684519DE" w:rsidR="000E2A00" w:rsidRDefault="000E2A00" w:rsidP="000E0B8F"/>
    <w:p w14:paraId="3DFE4146" w14:textId="5E1AFC49" w:rsidR="000E2A00" w:rsidRDefault="000E2A00" w:rsidP="000E0B8F"/>
    <w:p w14:paraId="4C4D5EE6" w14:textId="4F3E8A5A" w:rsidR="000E2A00" w:rsidRDefault="000E2A00" w:rsidP="000E0B8F"/>
    <w:p w14:paraId="2D4E6EA5" w14:textId="34F78283" w:rsidR="000E2A00" w:rsidRDefault="000E2A00" w:rsidP="000E0B8F"/>
    <w:p w14:paraId="68AACEE8" w14:textId="77777777" w:rsidR="00586463" w:rsidRDefault="00586463" w:rsidP="000E0B8F"/>
    <w:p w14:paraId="0B8D9F89" w14:textId="6F1E204E" w:rsidR="00421FE5" w:rsidRDefault="00421FE5" w:rsidP="003C28AE">
      <w:pPr>
        <w:pStyle w:val="Heading2"/>
        <w:numPr>
          <w:ilvl w:val="0"/>
          <w:numId w:val="7"/>
        </w:numPr>
      </w:pPr>
      <w:bookmarkStart w:id="22" w:name="_Toc128738903"/>
      <w:r>
        <w:lastRenderedPageBreak/>
        <w:t>Pseudo Code</w:t>
      </w:r>
      <w:bookmarkEnd w:id="22"/>
    </w:p>
    <w:p w14:paraId="7949AC24" w14:textId="77777777" w:rsidR="009C04CD" w:rsidRDefault="009C04CD" w:rsidP="009C04CD">
      <w:r>
        <w:rPr>
          <w:b/>
          <w:bCs/>
        </w:rPr>
        <w:t xml:space="preserve">Login Page – </w:t>
      </w:r>
    </w:p>
    <w:p w14:paraId="1A5DEAC3" w14:textId="77777777" w:rsidR="009C04CD" w:rsidRDefault="009C04CD" w:rsidP="009C04CD">
      <w:pPr>
        <w:pStyle w:val="ListBullet"/>
      </w:pPr>
      <w:r>
        <w:t xml:space="preserve">User enters login details </w:t>
      </w:r>
    </w:p>
    <w:p w14:paraId="2003F882" w14:textId="77777777" w:rsidR="009C04CD" w:rsidRDefault="009C04CD" w:rsidP="009C04CD">
      <w:pPr>
        <w:pStyle w:val="ListBullet"/>
      </w:pPr>
      <w:r>
        <w:t>System checks entered details against database</w:t>
      </w:r>
    </w:p>
    <w:p w14:paraId="53615982" w14:textId="77777777" w:rsidR="009C04CD" w:rsidRDefault="009C04CD" w:rsidP="009C04CD">
      <w:pPr>
        <w:pStyle w:val="ListBullet"/>
      </w:pPr>
      <w:r>
        <w:t xml:space="preserve">System sets user preface of pet (cat, </w:t>
      </w:r>
      <w:proofErr w:type="gramStart"/>
      <w:r>
        <w:t>dog</w:t>
      </w:r>
      <w:proofErr w:type="gramEnd"/>
      <w:r>
        <w:t xml:space="preserve"> or both)</w:t>
      </w:r>
    </w:p>
    <w:p w14:paraId="58B3B89A" w14:textId="77777777" w:rsidR="009C04CD" w:rsidRDefault="009C04CD" w:rsidP="009C04CD">
      <w:pPr>
        <w:pStyle w:val="ListBullet"/>
      </w:pPr>
      <w:r>
        <w:t>System loads images from database</w:t>
      </w:r>
    </w:p>
    <w:p w14:paraId="01BDC6C3" w14:textId="77777777" w:rsidR="009C04CD" w:rsidRDefault="009C04CD" w:rsidP="009C04CD">
      <w:pPr>
        <w:pStyle w:val="ListBullet"/>
      </w:pPr>
      <w:r>
        <w:t>System loads homepage</w:t>
      </w:r>
    </w:p>
    <w:p w14:paraId="687EE002" w14:textId="77777777" w:rsidR="009C04CD" w:rsidRDefault="009C04CD" w:rsidP="009C04CD">
      <w:pPr>
        <w:pStyle w:val="ListBullet"/>
        <w:numPr>
          <w:ilvl w:val="0"/>
          <w:numId w:val="0"/>
        </w:numPr>
        <w:ind w:left="360" w:hanging="360"/>
      </w:pPr>
    </w:p>
    <w:p w14:paraId="66649D45" w14:textId="77777777" w:rsidR="009C04CD" w:rsidRDefault="009C04CD" w:rsidP="009C04CD">
      <w:pPr>
        <w:pStyle w:val="ListBullet"/>
        <w:numPr>
          <w:ilvl w:val="0"/>
          <w:numId w:val="0"/>
        </w:numPr>
        <w:ind w:left="360" w:hanging="360"/>
        <w:rPr>
          <w:b/>
          <w:bCs/>
        </w:rPr>
      </w:pPr>
      <w:r>
        <w:rPr>
          <w:b/>
          <w:bCs/>
        </w:rPr>
        <w:t xml:space="preserve">Sign Up Page – </w:t>
      </w:r>
    </w:p>
    <w:p w14:paraId="3CF24A2A" w14:textId="77777777" w:rsidR="009C04CD" w:rsidRDefault="009C04CD" w:rsidP="009C04CD">
      <w:pPr>
        <w:pStyle w:val="ListBullet"/>
      </w:pPr>
      <w:r>
        <w:t>User enters their details</w:t>
      </w:r>
    </w:p>
    <w:p w14:paraId="36140EE4" w14:textId="77777777" w:rsidR="009C04CD" w:rsidRDefault="009C04CD" w:rsidP="009C04CD">
      <w:pPr>
        <w:pStyle w:val="ListBullet"/>
      </w:pPr>
      <w:r>
        <w:t xml:space="preserve">User sets their preferred pet (cat, </w:t>
      </w:r>
      <w:proofErr w:type="gramStart"/>
      <w:r>
        <w:t>dog</w:t>
      </w:r>
      <w:proofErr w:type="gramEnd"/>
      <w:r>
        <w:t xml:space="preserve"> or both)</w:t>
      </w:r>
    </w:p>
    <w:p w14:paraId="3A8C0E4E" w14:textId="77777777" w:rsidR="009C04CD" w:rsidRDefault="009C04CD" w:rsidP="009C04CD">
      <w:pPr>
        <w:pStyle w:val="ListBullet"/>
      </w:pPr>
      <w:r>
        <w:t>System checks all require fields are filled out</w:t>
      </w:r>
    </w:p>
    <w:p w14:paraId="2A0D9922" w14:textId="77777777" w:rsidR="009C04CD" w:rsidRDefault="009C04CD" w:rsidP="009C04CD">
      <w:pPr>
        <w:pStyle w:val="ListBullet"/>
      </w:pPr>
      <w:r>
        <w:t>System checks that the address is valid</w:t>
      </w:r>
    </w:p>
    <w:p w14:paraId="66B87C2D" w14:textId="77777777" w:rsidR="009C04CD" w:rsidRDefault="009C04CD" w:rsidP="009C04CD">
      <w:pPr>
        <w:pStyle w:val="ListBullet"/>
      </w:pPr>
      <w:r>
        <w:t>System checks that the password is matching in both fields</w:t>
      </w:r>
    </w:p>
    <w:p w14:paraId="4E80A77C" w14:textId="77777777" w:rsidR="009C04CD" w:rsidRDefault="009C04CD" w:rsidP="009C04CD">
      <w:pPr>
        <w:pStyle w:val="ListBullet"/>
      </w:pPr>
      <w:r>
        <w:t xml:space="preserve">System checks that username is unique </w:t>
      </w:r>
    </w:p>
    <w:p w14:paraId="38A6116B" w14:textId="77777777" w:rsidR="009C04CD" w:rsidRDefault="009C04CD" w:rsidP="009C04CD">
      <w:pPr>
        <w:pStyle w:val="ListBullet"/>
      </w:pPr>
      <w:r>
        <w:t>System commits the entered information to the database</w:t>
      </w:r>
    </w:p>
    <w:p w14:paraId="55F719C0" w14:textId="77777777" w:rsidR="009C04CD" w:rsidRDefault="009C04CD" w:rsidP="009C04CD">
      <w:pPr>
        <w:pStyle w:val="ListBullet"/>
      </w:pPr>
      <w:r>
        <w:t>System loads the login page</w:t>
      </w:r>
    </w:p>
    <w:p w14:paraId="03A3B977" w14:textId="77777777" w:rsidR="009C04CD" w:rsidRDefault="009C04CD" w:rsidP="009C04CD">
      <w:pPr>
        <w:pStyle w:val="ListBullet"/>
        <w:numPr>
          <w:ilvl w:val="0"/>
          <w:numId w:val="0"/>
        </w:numPr>
        <w:ind w:left="360" w:hanging="360"/>
      </w:pPr>
    </w:p>
    <w:p w14:paraId="3B0EAE1F" w14:textId="77777777" w:rsidR="009C04CD" w:rsidRDefault="009C04CD" w:rsidP="009C04CD">
      <w:pPr>
        <w:pStyle w:val="ListBullet"/>
        <w:numPr>
          <w:ilvl w:val="0"/>
          <w:numId w:val="0"/>
        </w:numPr>
        <w:ind w:left="360" w:hanging="360"/>
        <w:rPr>
          <w:b/>
          <w:bCs/>
        </w:rPr>
      </w:pPr>
      <w:r>
        <w:rPr>
          <w:b/>
          <w:bCs/>
        </w:rPr>
        <w:t xml:space="preserve">Upload Pet Image – </w:t>
      </w:r>
    </w:p>
    <w:p w14:paraId="3D3AB553" w14:textId="77777777" w:rsidR="009C04CD" w:rsidRDefault="009C04CD" w:rsidP="009C04CD">
      <w:pPr>
        <w:pStyle w:val="ListBullet"/>
      </w:pPr>
      <w:r>
        <w:t>User enters photo details</w:t>
      </w:r>
    </w:p>
    <w:p w14:paraId="104B17BB" w14:textId="77777777" w:rsidR="009C04CD" w:rsidRDefault="009C04CD" w:rsidP="009C04CD">
      <w:pPr>
        <w:pStyle w:val="ListBullet"/>
      </w:pPr>
      <w:r>
        <w:t>User drags photo into the uploader</w:t>
      </w:r>
    </w:p>
    <w:p w14:paraId="2BDA2DF6" w14:textId="77777777" w:rsidR="009C04CD" w:rsidRDefault="009C04CD" w:rsidP="009C04CD">
      <w:pPr>
        <w:pStyle w:val="ListBullet"/>
      </w:pPr>
      <w:r>
        <w:t>System checks the required fields are filled out</w:t>
      </w:r>
    </w:p>
    <w:p w14:paraId="6C2205B7" w14:textId="77777777" w:rsidR="009C04CD" w:rsidRDefault="009C04CD" w:rsidP="009C04CD">
      <w:pPr>
        <w:pStyle w:val="ListBullet"/>
      </w:pPr>
      <w:r>
        <w:t>System adds information to the data base</w:t>
      </w:r>
    </w:p>
    <w:p w14:paraId="70422507" w14:textId="77777777" w:rsidR="009C04CD" w:rsidRDefault="009C04CD" w:rsidP="009C04CD">
      <w:pPr>
        <w:pStyle w:val="ListBullet"/>
      </w:pPr>
      <w:r>
        <w:t>System adds the information and image to the image carousel</w:t>
      </w:r>
    </w:p>
    <w:p w14:paraId="34937EF2" w14:textId="77777777" w:rsidR="009C04CD" w:rsidRDefault="009C04CD" w:rsidP="009C04CD">
      <w:pPr>
        <w:pStyle w:val="ListBullet"/>
      </w:pPr>
      <w:r>
        <w:t>System reloads the profile page</w:t>
      </w:r>
    </w:p>
    <w:p w14:paraId="1979D811" w14:textId="77777777" w:rsidR="009C04CD" w:rsidRDefault="009C04CD" w:rsidP="009C04CD">
      <w:pPr>
        <w:pStyle w:val="ListBullet"/>
        <w:numPr>
          <w:ilvl w:val="0"/>
          <w:numId w:val="0"/>
        </w:numPr>
        <w:ind w:left="360" w:hanging="360"/>
      </w:pPr>
    </w:p>
    <w:p w14:paraId="7262C8F5" w14:textId="77777777" w:rsidR="009C04CD" w:rsidRDefault="009C04CD" w:rsidP="009C04CD">
      <w:pPr>
        <w:pStyle w:val="ListBullet"/>
        <w:numPr>
          <w:ilvl w:val="0"/>
          <w:numId w:val="0"/>
        </w:numPr>
        <w:ind w:left="360" w:hanging="360"/>
        <w:rPr>
          <w:b/>
          <w:bCs/>
        </w:rPr>
      </w:pPr>
      <w:r>
        <w:rPr>
          <w:b/>
          <w:bCs/>
        </w:rPr>
        <w:t xml:space="preserve">Edit Details Profile Page – </w:t>
      </w:r>
    </w:p>
    <w:p w14:paraId="52C45577" w14:textId="77777777" w:rsidR="009C04CD" w:rsidRDefault="009C04CD" w:rsidP="009C04CD">
      <w:pPr>
        <w:pStyle w:val="ListBullet"/>
      </w:pPr>
      <w:r>
        <w:t>User presses edit details button</w:t>
      </w:r>
    </w:p>
    <w:p w14:paraId="510F96D0" w14:textId="77777777" w:rsidR="009C04CD" w:rsidRDefault="009C04CD" w:rsidP="009C04CD">
      <w:pPr>
        <w:pStyle w:val="ListBullet"/>
      </w:pPr>
      <w:r>
        <w:t>System loads form to make fields editable</w:t>
      </w:r>
    </w:p>
    <w:p w14:paraId="5E198892" w14:textId="77777777" w:rsidR="009C04CD" w:rsidRDefault="009C04CD" w:rsidP="009C04CD">
      <w:pPr>
        <w:pStyle w:val="ListBullet"/>
      </w:pPr>
      <w:r>
        <w:t>System pre-fills fields with information from the database</w:t>
      </w:r>
    </w:p>
    <w:p w14:paraId="14992F2B" w14:textId="77777777" w:rsidR="009C04CD" w:rsidRDefault="009C04CD" w:rsidP="009C04CD">
      <w:pPr>
        <w:pStyle w:val="ListBullet"/>
      </w:pPr>
      <w:r>
        <w:t xml:space="preserve">User edits information </w:t>
      </w:r>
    </w:p>
    <w:p w14:paraId="53B34E33" w14:textId="77777777" w:rsidR="009C04CD" w:rsidRDefault="009C04CD" w:rsidP="009C04CD">
      <w:pPr>
        <w:pStyle w:val="ListBullet"/>
      </w:pPr>
      <w:r>
        <w:t>System checks all required fields are entered</w:t>
      </w:r>
    </w:p>
    <w:p w14:paraId="20CBE29B" w14:textId="77777777" w:rsidR="009C04CD" w:rsidRDefault="009C04CD" w:rsidP="009C04CD">
      <w:pPr>
        <w:pStyle w:val="ListBullet"/>
      </w:pPr>
      <w:r>
        <w:t xml:space="preserve">System commits changes to the database </w:t>
      </w:r>
    </w:p>
    <w:p w14:paraId="48C11340" w14:textId="77777777" w:rsidR="009C04CD" w:rsidRPr="001A7B6E" w:rsidRDefault="009C04CD" w:rsidP="009C04CD">
      <w:pPr>
        <w:pStyle w:val="ListBullet"/>
      </w:pPr>
      <w:r>
        <w:t>System reloads profile page</w:t>
      </w:r>
    </w:p>
    <w:p w14:paraId="6B674424" w14:textId="51DFD348" w:rsidR="00D17F1B" w:rsidRDefault="00035068" w:rsidP="003C28AE">
      <w:pPr>
        <w:pStyle w:val="Heading2"/>
        <w:numPr>
          <w:ilvl w:val="1"/>
          <w:numId w:val="7"/>
        </w:numPr>
      </w:pPr>
      <w:bookmarkStart w:id="23" w:name="_Toc128738904"/>
      <w:r>
        <w:lastRenderedPageBreak/>
        <w:t>Version Control</w:t>
      </w:r>
      <w:bookmarkEnd w:id="23"/>
    </w:p>
    <w:p w14:paraId="59D1518E" w14:textId="77777777" w:rsidR="009C6054" w:rsidRDefault="009C6054" w:rsidP="00035068">
      <w:pPr>
        <w:pStyle w:val="ListParagraph"/>
        <w:ind w:left="1080"/>
      </w:pPr>
      <w:r w:rsidRPr="009C6054">
        <w:t xml:space="preserve">We have decided to work as a two-person team on this project, and we will be sharing </w:t>
      </w:r>
      <w:proofErr w:type="gramStart"/>
      <w:r w:rsidRPr="009C6054">
        <w:t>all of</w:t>
      </w:r>
      <w:proofErr w:type="gramEnd"/>
      <w:r w:rsidRPr="009C6054">
        <w:t xml:space="preserve"> our source code and design documentation on </w:t>
      </w:r>
      <w:proofErr w:type="spellStart"/>
      <w:r w:rsidRPr="009C6054">
        <w:t>Github</w:t>
      </w:r>
      <w:proofErr w:type="spellEnd"/>
      <w:r w:rsidRPr="009C6054">
        <w:t>. To ensure that we are not working on the same piece of code, we have divided up the functions we need to do for the website to function as planned. This will help prevent conflicts when merging with main.</w:t>
      </w:r>
    </w:p>
    <w:p w14:paraId="1165F9CD" w14:textId="535CAD65" w:rsidR="00E7264D" w:rsidRDefault="00490467" w:rsidP="006C6B34">
      <w:pPr>
        <w:pStyle w:val="ListParagraph"/>
        <w:ind w:left="1080"/>
      </w:pPr>
      <w:r>
        <w:t>We haven’t put any protection on our main repository as we didn’t deem it necessary as there are only two of us working within the project and decide to just communicate directly with pushing and making changes.</w:t>
      </w:r>
      <w:r w:rsidR="00075A34">
        <w:t xml:space="preserve"> </w:t>
      </w:r>
    </w:p>
    <w:p w14:paraId="7B86EEAC" w14:textId="77777777" w:rsidR="0095274A" w:rsidRDefault="0095274A"/>
    <w:p w14:paraId="7B86EEAD" w14:textId="15208208" w:rsidR="0095274A" w:rsidRDefault="00EB7679" w:rsidP="003C28AE">
      <w:pPr>
        <w:pStyle w:val="Heading1"/>
        <w:numPr>
          <w:ilvl w:val="0"/>
          <w:numId w:val="7"/>
        </w:numPr>
      </w:pPr>
      <w:bookmarkStart w:id="24" w:name="_gdvf41jd5lzt" w:colFirst="0" w:colLast="0"/>
      <w:bookmarkStart w:id="25" w:name="_Toc128738905"/>
      <w:bookmarkEnd w:id="24"/>
      <w:r>
        <w:t xml:space="preserve">Functions </w:t>
      </w:r>
      <w:r w:rsidR="00934115">
        <w:t>Explanation</w:t>
      </w:r>
      <w:bookmarkEnd w:id="25"/>
      <w:r w:rsidR="00934115">
        <w:t xml:space="preserve"> </w:t>
      </w:r>
    </w:p>
    <w:p w14:paraId="7B86EEAE" w14:textId="78573362" w:rsidR="005C51B1" w:rsidRDefault="00E93869" w:rsidP="003C28AE">
      <w:pPr>
        <w:pStyle w:val="Heading2"/>
        <w:numPr>
          <w:ilvl w:val="1"/>
          <w:numId w:val="7"/>
        </w:numPr>
      </w:pPr>
      <w:bookmarkStart w:id="26" w:name="_Toc128738906"/>
      <w:r>
        <w:t>Register New User</w:t>
      </w:r>
      <w:bookmarkEnd w:id="26"/>
    </w:p>
    <w:p w14:paraId="08242CFE" w14:textId="6EDECF08" w:rsidR="00851530" w:rsidRDefault="00851530" w:rsidP="00E93869">
      <w:r w:rsidRPr="00851530">
        <w:t>The form has basic level form validation in the form of Regex code for the password and email fields that look for specific characters to validate that it is a valid entry. This function takes the information from the form displayed in the UI and saves this information within the database in the correct tables.</w:t>
      </w:r>
    </w:p>
    <w:p w14:paraId="74B96009" w14:textId="77777777" w:rsidR="00851530" w:rsidRDefault="00851530" w:rsidP="00E93869"/>
    <w:p w14:paraId="39CB4DC9" w14:textId="6EC7F58E" w:rsidR="002053C7" w:rsidRDefault="00043A8D" w:rsidP="00E93869">
      <w:r>
        <w:t>We have all so included more advance form validation in the form of</w:t>
      </w:r>
      <w:r w:rsidR="00B2269F">
        <w:t xml:space="preserve"> an</w:t>
      </w:r>
      <w:r>
        <w:t xml:space="preserve"> </w:t>
      </w:r>
      <w:r w:rsidR="00B2269F">
        <w:t xml:space="preserve">external API which will validate the address entered against </w:t>
      </w:r>
      <w:r w:rsidR="00380E75">
        <w:t xml:space="preserve">a known address database to </w:t>
      </w:r>
      <w:r w:rsidR="009E7DE9">
        <w:t xml:space="preserve">validate that it is an actual address, </w:t>
      </w:r>
      <w:r w:rsidR="00AB4DD4">
        <w:t xml:space="preserve">we are all so using </w:t>
      </w:r>
      <w:r w:rsidR="0025726B">
        <w:t>the MVC (Model View Controller) method to validate if an entry is correct according to the model we have set up</w:t>
      </w:r>
      <w:r w:rsidR="00127A34">
        <w:t xml:space="preserve"> which </w:t>
      </w:r>
      <w:r w:rsidR="00A427C5">
        <w:t>checks the model state before uploading anything to the database</w:t>
      </w:r>
      <w:r w:rsidR="00FE25DF">
        <w:t xml:space="preserve">, if this model state doesn’t match </w:t>
      </w:r>
      <w:r w:rsidR="001F379A">
        <w:t>the program will reject the entry.</w:t>
      </w:r>
    </w:p>
    <w:p w14:paraId="71FB2289" w14:textId="4A68DE9A" w:rsidR="00AF6DFE" w:rsidRDefault="00AF6DFE" w:rsidP="00E93869"/>
    <w:p w14:paraId="34308519" w14:textId="22F9B41A" w:rsidR="00AF6DFE" w:rsidRDefault="00D96A4B" w:rsidP="00E93869">
      <w:r>
        <w:t xml:space="preserve">No passwords will be saved in plain text within the database and we have used the in-built 32 bit encryption method that comes with ASP.net, this converts </w:t>
      </w:r>
      <w:r w:rsidR="000D0141">
        <w:t xml:space="preserve">all characters of the password to a few different characters that now represent that character within the system, along with this </w:t>
      </w:r>
      <w:r w:rsidR="00B94D76">
        <w:t xml:space="preserve">it is linked with a Security Stamp and Concurrency Stamp that </w:t>
      </w:r>
      <w:r w:rsidR="00C156F5">
        <w:t xml:space="preserve">the system will validate </w:t>
      </w:r>
      <w:r w:rsidR="009E342D">
        <w:t xml:space="preserve">the hashed password against </w:t>
      </w:r>
      <w:r w:rsidR="00D56898">
        <w:t>which is to ensure that if someone obtains the hashed password they still</w:t>
      </w:r>
      <w:r w:rsidR="009E4F3B">
        <w:t xml:space="preserve"> won’t</w:t>
      </w:r>
      <w:r w:rsidR="00D56898">
        <w:t xml:space="preserve"> be able to login as they don’t have the Security Stamp and Concurrency Stamp that are linked with that password.</w:t>
      </w:r>
    </w:p>
    <w:p w14:paraId="607EFEA5" w14:textId="02FBD870" w:rsidR="00B969B9" w:rsidRDefault="00B969B9" w:rsidP="00E93869"/>
    <w:p w14:paraId="7B86EEAF" w14:textId="54AB2076" w:rsidR="005C51B1" w:rsidRDefault="00B969B9" w:rsidP="005C51B1">
      <w:r>
        <w:t xml:space="preserve">Once the form has passed all the validation checks it will </w:t>
      </w:r>
      <w:r w:rsidR="00F02373">
        <w:t xml:space="preserve">add the information to the database and assign a random id to the user </w:t>
      </w:r>
      <w:r w:rsidR="00F943AA">
        <w:t xml:space="preserve">which will be used to identify the user from now on within the </w:t>
      </w:r>
      <w:r w:rsidR="00F943AA">
        <w:lastRenderedPageBreak/>
        <w:t>system</w:t>
      </w:r>
      <w:r w:rsidR="00600EE9">
        <w:t xml:space="preserve">, it will also assign a null value to the foreign key table of </w:t>
      </w:r>
      <w:proofErr w:type="spellStart"/>
      <w:r w:rsidR="00600EE9">
        <w:t>PetImageTableId</w:t>
      </w:r>
      <w:proofErr w:type="spellEnd"/>
      <w:r w:rsidR="00600EE9">
        <w:t xml:space="preserve"> </w:t>
      </w:r>
      <w:r w:rsidR="00221B57">
        <w:t>as this doesn’t need a value until the user uploads an image of their pet</w:t>
      </w:r>
      <w:r w:rsidR="00041240">
        <w:t>, this will be handle by another function.</w:t>
      </w:r>
    </w:p>
    <w:p w14:paraId="5B328CFA" w14:textId="791A95C0" w:rsidR="002965AE" w:rsidRDefault="002965AE" w:rsidP="006F7395">
      <w:pPr>
        <w:pStyle w:val="Heading2"/>
        <w:numPr>
          <w:ilvl w:val="1"/>
          <w:numId w:val="7"/>
        </w:numPr>
      </w:pPr>
      <w:bookmarkStart w:id="27" w:name="_Toc128738907"/>
      <w:r>
        <w:t>Uploading Image</w:t>
      </w:r>
      <w:bookmarkEnd w:id="27"/>
    </w:p>
    <w:p w14:paraId="547FBB35" w14:textId="03B29F11" w:rsidR="00FE4C1E" w:rsidRDefault="006C44BE" w:rsidP="001529CF">
      <w:r w:rsidRPr="006C44BE">
        <w:t>When a user clicks the upload image button in the user interface, the file explorer window opens, allowing them to browse through the files on their local machine. Once the user has found the image they want to upload and entered all other necessary data, the system will verify that the model state requirements have been met.</w:t>
      </w:r>
    </w:p>
    <w:p w14:paraId="768D086B" w14:textId="77777777" w:rsidR="006C44BE" w:rsidRDefault="006C44BE" w:rsidP="001529CF"/>
    <w:p w14:paraId="309FC5F1" w14:textId="6E77F779" w:rsidR="00004A86" w:rsidRDefault="004C5A68" w:rsidP="001529CF">
      <w:r w:rsidRPr="004C5A68">
        <w:t xml:space="preserve">If the model state is compatible, the system will store the image to a folder on the server computer. It will then take the image's default name and assign it a randomly generated </w:t>
      </w:r>
      <w:r>
        <w:t>string</w:t>
      </w:r>
      <w:r w:rsidRPr="004C5A68">
        <w:t xml:space="preserve"> that will be placed before the image name, preventing conflicts in the database where images have the same name.</w:t>
      </w:r>
    </w:p>
    <w:p w14:paraId="6EE3643D" w14:textId="77777777" w:rsidR="004C5A68" w:rsidRDefault="004C5A68" w:rsidP="001529CF"/>
    <w:p w14:paraId="5FAF337C" w14:textId="122CCCB4" w:rsidR="00C3638E" w:rsidRDefault="00004A86" w:rsidP="00C3638E">
      <w:r>
        <w:t xml:space="preserve">It will then </w:t>
      </w:r>
      <w:r w:rsidR="00E65C15">
        <w:t xml:space="preserve">assign the </w:t>
      </w:r>
      <w:r w:rsidR="004C07B0">
        <w:t xml:space="preserve">string to the database </w:t>
      </w:r>
      <w:r w:rsidR="00504A43">
        <w:t xml:space="preserve">table along with the other entered information, the system will link this assigned string with the image that is saved </w:t>
      </w:r>
      <w:r w:rsidR="004F180A">
        <w:t>on the server machin</w:t>
      </w:r>
      <w:r w:rsidR="00F97C14">
        <w:t xml:space="preserve">e, this is done to make the process more efficient </w:t>
      </w:r>
      <w:r w:rsidR="00FE5069">
        <w:t>as MySQL doesn’t allow images to be directly saved to it’s database</w:t>
      </w:r>
      <w:r w:rsidR="00FC239C">
        <w:t xml:space="preserve"> which would have to then be converted in to a </w:t>
      </w:r>
      <w:r w:rsidR="0075296D">
        <w:t>string of bytes and converted back when the image is required which will effect the system performance heavily, making for an unpleasant user experience.</w:t>
      </w:r>
    </w:p>
    <w:p w14:paraId="722E8C6F" w14:textId="2618F1F1" w:rsidR="00C3638E" w:rsidRDefault="00E62DB8" w:rsidP="006F7395">
      <w:pPr>
        <w:pStyle w:val="Heading2"/>
        <w:numPr>
          <w:ilvl w:val="1"/>
          <w:numId w:val="7"/>
        </w:numPr>
      </w:pPr>
      <w:bookmarkStart w:id="28" w:name="_Toc128738908"/>
      <w:r>
        <w:t>API</w:t>
      </w:r>
      <w:bookmarkEnd w:id="28"/>
    </w:p>
    <w:p w14:paraId="6E5D20E0" w14:textId="0C9E8E0B" w:rsidR="00E62DB8" w:rsidRPr="00E62DB8" w:rsidRDefault="00E62DB8" w:rsidP="00E62DB8">
      <w:r>
        <w:t>To gather the true Australian residential address of the user signing</w:t>
      </w:r>
      <w:r w:rsidR="003064D9">
        <w:t xml:space="preserve"> up we used an API from Loqate.com that will make the user use the API for the address field when signing up, making them enter their Australian address.</w:t>
      </w:r>
      <w:r w:rsidR="00DB1DA6">
        <w:t xml:space="preserve"> It has been configured to take the street number, street name, suburb and postcode entered and puts this information in the address field of the User SQL table.</w:t>
      </w:r>
    </w:p>
    <w:p w14:paraId="1EE5D524" w14:textId="77777777" w:rsidR="00C3638E" w:rsidRDefault="00C3638E" w:rsidP="00C3638E"/>
    <w:p w14:paraId="08A296CC" w14:textId="55D23BFC" w:rsidR="000B21A2" w:rsidRDefault="000B21A2" w:rsidP="006F7395">
      <w:pPr>
        <w:pStyle w:val="Heading2"/>
        <w:numPr>
          <w:ilvl w:val="1"/>
          <w:numId w:val="7"/>
        </w:numPr>
      </w:pPr>
      <w:bookmarkStart w:id="29" w:name="_Toc128738909"/>
      <w:r>
        <w:t>Themes</w:t>
      </w:r>
      <w:bookmarkEnd w:id="29"/>
    </w:p>
    <w:p w14:paraId="7B86EED3" w14:textId="391DDEE2" w:rsidR="0095274A" w:rsidRDefault="000B21A2">
      <w:r>
        <w:t xml:space="preserve">The application has been configured to change between various themes, based on the role the user </w:t>
      </w:r>
      <w:r w:rsidR="000345A9">
        <w:t xml:space="preserve">chooses when signing up to the application. To do </w:t>
      </w:r>
      <w:r w:rsidR="0067198A">
        <w:t>these four layouts</w:t>
      </w:r>
      <w:r w:rsidR="000345A9">
        <w:t xml:space="preserve"> were made, three corresponding to the three themes </w:t>
      </w:r>
      <w:r w:rsidR="00E57657">
        <w:t xml:space="preserve">(Cat, Dog and </w:t>
      </w:r>
      <w:proofErr w:type="spellStart"/>
      <w:r w:rsidR="00E57657">
        <w:t>CatDog</w:t>
      </w:r>
      <w:proofErr w:type="spellEnd"/>
      <w:r w:rsidR="00E57657">
        <w:t>) and the fourth used for the Default theme when no user is signed in. As we only wanted signed in users to be able to use “Contact</w:t>
      </w:r>
      <w:r w:rsidR="0067198A">
        <w:t xml:space="preserve"> Us” feature we hid that menu item in the Default layout also.</w:t>
      </w:r>
    </w:p>
    <w:p w14:paraId="49FC43A4" w14:textId="6DBBC59D" w:rsidR="003C39A9" w:rsidRDefault="003C39A9"/>
    <w:p w14:paraId="03FDC36C" w14:textId="20479D6F" w:rsidR="003C0C60" w:rsidRDefault="003C39A9">
      <w:pPr>
        <w:rPr>
          <w:sz w:val="32"/>
          <w:szCs w:val="32"/>
        </w:rPr>
      </w:pPr>
      <w:r w:rsidRPr="003C39A9">
        <w:rPr>
          <w:sz w:val="32"/>
          <w:szCs w:val="32"/>
        </w:rPr>
        <w:lastRenderedPageBreak/>
        <w:t>6.5</w:t>
      </w:r>
      <w:r w:rsidR="00A62D3B">
        <w:rPr>
          <w:sz w:val="32"/>
          <w:szCs w:val="32"/>
        </w:rPr>
        <w:t xml:space="preserve">. </w:t>
      </w:r>
      <w:r w:rsidRPr="003C39A9">
        <w:rPr>
          <w:sz w:val="32"/>
          <w:szCs w:val="32"/>
        </w:rPr>
        <w:t xml:space="preserve">Playdates </w:t>
      </w:r>
    </w:p>
    <w:p w14:paraId="766F65B1" w14:textId="7959D335" w:rsidR="00073789" w:rsidRDefault="00073789">
      <w:r>
        <w:t xml:space="preserve">When the users </w:t>
      </w:r>
      <w:proofErr w:type="gramStart"/>
      <w:r>
        <w:t>clicks</w:t>
      </w:r>
      <w:proofErr w:type="gramEnd"/>
      <w:r>
        <w:t xml:space="preserve"> on the dropdown </w:t>
      </w:r>
      <w:r w:rsidR="003827AF">
        <w:t xml:space="preserve">of pet breeds and selects a pet they would like to have a playdate with the system will load the user id of that pet into a hidden field in the form to identify the </w:t>
      </w:r>
      <w:r w:rsidR="000C18A0">
        <w:t>user this playdate is to be sent to, once the user fills out the rest of the form they can then click the send button</w:t>
      </w:r>
      <w:r w:rsidR="008E2DC9">
        <w:t>.</w:t>
      </w:r>
    </w:p>
    <w:p w14:paraId="06088C2C" w14:textId="10F62777" w:rsidR="008E2DC9" w:rsidRDefault="008E2DC9"/>
    <w:p w14:paraId="4E54AB8A" w14:textId="3C15A1E3" w:rsidR="008E2DC9" w:rsidRDefault="008E2DC9">
      <w:r>
        <w:t xml:space="preserve">The system will then check that the model state is valid, if it is the system will commit the information to the database </w:t>
      </w:r>
      <w:r w:rsidR="001C7A0B">
        <w:t>with the attending Boolean value set to false</w:t>
      </w:r>
      <w:r w:rsidR="00642B14">
        <w:t xml:space="preserve">. When the user that was sent the playdate next logs in and clicks on the playdates page the system will check that </w:t>
      </w:r>
      <w:proofErr w:type="gramStart"/>
      <w:r w:rsidR="00642B14">
        <w:t>users</w:t>
      </w:r>
      <w:proofErr w:type="gramEnd"/>
      <w:r w:rsidR="00642B14">
        <w:t xml:space="preserve"> id against all the playdates in the database </w:t>
      </w:r>
      <w:r w:rsidR="0010648B">
        <w:t>and load any that match that id into a table which will then display on the index page.</w:t>
      </w:r>
    </w:p>
    <w:p w14:paraId="24F0590F" w14:textId="339554E3" w:rsidR="0010648B" w:rsidRDefault="0010648B"/>
    <w:p w14:paraId="02E66A66" w14:textId="2D3C3685" w:rsidR="0010648B" w:rsidRPr="00073789" w:rsidRDefault="00DA39F3">
      <w:r>
        <w:t xml:space="preserve">If the user would like to attend the playdate they can click on the attending </w:t>
      </w:r>
      <w:r w:rsidR="005D7319">
        <w:t>button on the table, this will get the system to update the attending value in the database to true</w:t>
      </w:r>
      <w:r w:rsidR="00356FAC">
        <w:t>, it will then reload the index page and show the updated information.</w:t>
      </w:r>
    </w:p>
    <w:p w14:paraId="7B86EED4" w14:textId="77777777" w:rsidR="005C51B1" w:rsidRDefault="005C51B1"/>
    <w:p w14:paraId="7B86EEF1" w14:textId="4D268A58" w:rsidR="005C51B1" w:rsidRDefault="00FD5EF5" w:rsidP="006F7395">
      <w:pPr>
        <w:pStyle w:val="Heading1"/>
        <w:numPr>
          <w:ilvl w:val="0"/>
          <w:numId w:val="7"/>
        </w:numPr>
      </w:pPr>
      <w:bookmarkStart w:id="30" w:name="_Toc128738910"/>
      <w:r>
        <w:t>Test Cases -</w:t>
      </w:r>
      <w:bookmarkEnd w:id="30"/>
    </w:p>
    <w:p w14:paraId="7B86EEF2" w14:textId="36A4983F" w:rsidR="00FD5EF5" w:rsidRDefault="00FD5EF5" w:rsidP="00FD5EF5">
      <w:r>
        <w:t>Test Case: Application does not display required output</w:t>
      </w:r>
    </w:p>
    <w:tbl>
      <w:tblPr>
        <w:tblStyle w:val="a1"/>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776"/>
        <w:gridCol w:w="2551"/>
        <w:gridCol w:w="1985"/>
        <w:gridCol w:w="1559"/>
      </w:tblGrid>
      <w:tr w:rsidR="0088590F" w14:paraId="7B86EEF8" w14:textId="77777777" w:rsidTr="005C51B1">
        <w:trPr>
          <w:tblHeader/>
        </w:trPr>
        <w:tc>
          <w:tcPr>
            <w:tcW w:w="900" w:type="dxa"/>
            <w:shd w:val="clear" w:color="auto" w:fill="0B5394"/>
            <w:tcMar>
              <w:top w:w="100" w:type="dxa"/>
              <w:left w:w="100" w:type="dxa"/>
              <w:bottom w:w="100" w:type="dxa"/>
              <w:right w:w="100" w:type="dxa"/>
            </w:tcMar>
          </w:tcPr>
          <w:p w14:paraId="7B86EEF3" w14:textId="77777777" w:rsidR="0088590F" w:rsidRDefault="0088590F" w:rsidP="0088590F">
            <w:pPr>
              <w:widowControl w:val="0"/>
              <w:spacing w:line="240" w:lineRule="auto"/>
              <w:rPr>
                <w:b/>
                <w:color w:val="FFFFFF"/>
              </w:rPr>
            </w:pPr>
            <w:r>
              <w:rPr>
                <w:b/>
                <w:color w:val="FFFFFF"/>
              </w:rPr>
              <w:t>Step</w:t>
            </w:r>
          </w:p>
        </w:tc>
        <w:tc>
          <w:tcPr>
            <w:tcW w:w="2776" w:type="dxa"/>
            <w:shd w:val="clear" w:color="auto" w:fill="0B5394"/>
            <w:tcMar>
              <w:top w:w="100" w:type="dxa"/>
              <w:left w:w="100" w:type="dxa"/>
              <w:bottom w:w="100" w:type="dxa"/>
              <w:right w:w="100" w:type="dxa"/>
            </w:tcMar>
          </w:tcPr>
          <w:p w14:paraId="7B86EEF4" w14:textId="77777777" w:rsidR="0088590F" w:rsidRDefault="0088590F" w:rsidP="0088590F">
            <w:pPr>
              <w:widowControl w:val="0"/>
              <w:spacing w:line="240" w:lineRule="auto"/>
              <w:rPr>
                <w:b/>
                <w:color w:val="FFFFFF"/>
              </w:rPr>
            </w:pPr>
            <w:r>
              <w:rPr>
                <w:b/>
                <w:color w:val="FFFFFF"/>
              </w:rPr>
              <w:t>Description</w:t>
            </w:r>
          </w:p>
        </w:tc>
        <w:tc>
          <w:tcPr>
            <w:tcW w:w="2551" w:type="dxa"/>
            <w:shd w:val="clear" w:color="auto" w:fill="0B5394"/>
            <w:tcMar>
              <w:top w:w="100" w:type="dxa"/>
              <w:left w:w="100" w:type="dxa"/>
              <w:bottom w:w="100" w:type="dxa"/>
              <w:right w:w="100" w:type="dxa"/>
            </w:tcMar>
          </w:tcPr>
          <w:p w14:paraId="7B86EEF5" w14:textId="77777777" w:rsidR="0088590F" w:rsidRDefault="0088590F" w:rsidP="0088590F">
            <w:pPr>
              <w:widowControl w:val="0"/>
              <w:pBdr>
                <w:top w:val="nil"/>
                <w:left w:val="nil"/>
                <w:bottom w:val="nil"/>
                <w:right w:val="nil"/>
                <w:between w:val="nil"/>
              </w:pBdr>
              <w:spacing w:line="240" w:lineRule="auto"/>
              <w:rPr>
                <w:b/>
                <w:color w:val="FFFFFF"/>
              </w:rPr>
            </w:pPr>
            <w:r>
              <w:rPr>
                <w:b/>
                <w:color w:val="FFFFFF"/>
              </w:rPr>
              <w:t>Expected Result</w:t>
            </w:r>
          </w:p>
        </w:tc>
        <w:tc>
          <w:tcPr>
            <w:tcW w:w="1985" w:type="dxa"/>
            <w:shd w:val="clear" w:color="auto" w:fill="0B5394"/>
          </w:tcPr>
          <w:p w14:paraId="7B86EEF6" w14:textId="77777777" w:rsidR="0088590F" w:rsidRDefault="0088590F" w:rsidP="0088590F">
            <w:pPr>
              <w:widowControl w:val="0"/>
              <w:pBdr>
                <w:top w:val="nil"/>
                <w:left w:val="nil"/>
                <w:bottom w:val="nil"/>
                <w:right w:val="nil"/>
                <w:between w:val="nil"/>
              </w:pBdr>
              <w:spacing w:line="240" w:lineRule="auto"/>
              <w:rPr>
                <w:b/>
                <w:color w:val="FFFFFF"/>
              </w:rPr>
            </w:pPr>
            <w:r>
              <w:rPr>
                <w:b/>
                <w:color w:val="FFFFFF"/>
              </w:rPr>
              <w:t>Actual Result</w:t>
            </w:r>
          </w:p>
        </w:tc>
        <w:tc>
          <w:tcPr>
            <w:tcW w:w="1559" w:type="dxa"/>
            <w:shd w:val="clear" w:color="auto" w:fill="0B5394"/>
            <w:tcMar>
              <w:top w:w="100" w:type="dxa"/>
              <w:left w:w="100" w:type="dxa"/>
              <w:bottom w:w="100" w:type="dxa"/>
              <w:right w:w="100" w:type="dxa"/>
            </w:tcMar>
          </w:tcPr>
          <w:p w14:paraId="7B86EEF7" w14:textId="77777777" w:rsidR="0088590F" w:rsidRDefault="0088590F" w:rsidP="0088590F">
            <w:pPr>
              <w:widowControl w:val="0"/>
              <w:pBdr>
                <w:top w:val="nil"/>
                <w:left w:val="nil"/>
                <w:bottom w:val="nil"/>
                <w:right w:val="nil"/>
                <w:between w:val="nil"/>
              </w:pBdr>
              <w:spacing w:line="240" w:lineRule="auto"/>
              <w:rPr>
                <w:b/>
                <w:color w:val="FFFFFF"/>
              </w:rPr>
            </w:pPr>
            <w:r>
              <w:rPr>
                <w:b/>
                <w:color w:val="FFFFFF"/>
              </w:rPr>
              <w:t>Pass/Fail</w:t>
            </w:r>
          </w:p>
        </w:tc>
      </w:tr>
      <w:tr w:rsidR="00391FCC" w14:paraId="7B86EEFE" w14:textId="77777777" w:rsidTr="0088590F">
        <w:tc>
          <w:tcPr>
            <w:tcW w:w="900" w:type="dxa"/>
            <w:shd w:val="clear" w:color="auto" w:fill="auto"/>
            <w:tcMar>
              <w:top w:w="100" w:type="dxa"/>
              <w:left w:w="100" w:type="dxa"/>
              <w:bottom w:w="100" w:type="dxa"/>
              <w:right w:w="100" w:type="dxa"/>
            </w:tcMar>
          </w:tcPr>
          <w:p w14:paraId="7B86EEF9" w14:textId="77777777" w:rsidR="00391FCC" w:rsidRDefault="00391FCC" w:rsidP="00391FCC">
            <w:pPr>
              <w:widowControl w:val="0"/>
              <w:spacing w:line="240" w:lineRule="auto"/>
            </w:pPr>
            <w:r>
              <w:t>1.</w:t>
            </w:r>
          </w:p>
        </w:tc>
        <w:tc>
          <w:tcPr>
            <w:tcW w:w="2776" w:type="dxa"/>
            <w:shd w:val="clear" w:color="auto" w:fill="auto"/>
            <w:tcMar>
              <w:top w:w="100" w:type="dxa"/>
              <w:left w:w="100" w:type="dxa"/>
              <w:bottom w:w="100" w:type="dxa"/>
              <w:right w:w="100" w:type="dxa"/>
            </w:tcMar>
          </w:tcPr>
          <w:p w14:paraId="7B86EEFA" w14:textId="721547FC" w:rsidR="00391FCC" w:rsidRDefault="00391FCC" w:rsidP="00391FCC">
            <w:pPr>
              <w:widowControl w:val="0"/>
              <w:spacing w:line="240" w:lineRule="auto"/>
            </w:pPr>
            <w:r>
              <w:t>User clicks register</w:t>
            </w:r>
          </w:p>
        </w:tc>
        <w:tc>
          <w:tcPr>
            <w:tcW w:w="2551" w:type="dxa"/>
            <w:shd w:val="clear" w:color="auto" w:fill="auto"/>
            <w:tcMar>
              <w:top w:w="100" w:type="dxa"/>
              <w:left w:w="100" w:type="dxa"/>
              <w:bottom w:w="100" w:type="dxa"/>
              <w:right w:w="100" w:type="dxa"/>
            </w:tcMar>
          </w:tcPr>
          <w:p w14:paraId="7B86EEFB" w14:textId="77B6475F" w:rsidR="00391FCC" w:rsidRDefault="00391FCC" w:rsidP="00391FCC">
            <w:pPr>
              <w:widowControl w:val="0"/>
              <w:spacing w:line="240" w:lineRule="auto"/>
            </w:pPr>
            <w:r>
              <w:t>Application opens register page</w:t>
            </w:r>
          </w:p>
        </w:tc>
        <w:tc>
          <w:tcPr>
            <w:tcW w:w="1985" w:type="dxa"/>
          </w:tcPr>
          <w:p w14:paraId="7B86EEFC" w14:textId="651C9B07" w:rsidR="00391FCC" w:rsidRDefault="00391FCC" w:rsidP="00391FCC">
            <w:pPr>
              <w:widowControl w:val="0"/>
              <w:spacing w:line="240" w:lineRule="auto"/>
              <w:rPr>
                <w:rFonts w:ascii="Segoe UI Symbol" w:eastAsia="Arial Unicode MS" w:hAnsi="Segoe UI Symbol" w:cs="Segoe UI Symbol"/>
              </w:rPr>
            </w:pPr>
            <w:r>
              <w:t>Application opens register page</w:t>
            </w:r>
          </w:p>
        </w:tc>
        <w:tc>
          <w:tcPr>
            <w:tcW w:w="1559" w:type="dxa"/>
            <w:shd w:val="clear" w:color="auto" w:fill="auto"/>
            <w:tcMar>
              <w:top w:w="100" w:type="dxa"/>
              <w:left w:w="100" w:type="dxa"/>
              <w:bottom w:w="100" w:type="dxa"/>
              <w:right w:w="100" w:type="dxa"/>
            </w:tcMar>
          </w:tcPr>
          <w:p w14:paraId="7B86EEFD" w14:textId="58ABEBD0" w:rsidR="00391FCC" w:rsidRPr="00391FCC" w:rsidRDefault="00391FCC" w:rsidP="00391FCC">
            <w:pPr>
              <w:widowControl w:val="0"/>
              <w:spacing w:line="240" w:lineRule="auto"/>
              <w:rPr>
                <w:b/>
                <w:bCs/>
                <w:color w:val="9BBB59" w:themeColor="accent3"/>
              </w:rPr>
            </w:pPr>
            <w:r w:rsidRPr="00391FCC">
              <w:rPr>
                <w:rFonts w:ascii="Segoe UI Symbol" w:eastAsia="Arial Unicode MS" w:hAnsi="Segoe UI Symbol" w:cs="Segoe UI Symbol"/>
                <w:b/>
                <w:bCs/>
                <w:color w:val="9BBB59" w:themeColor="accent3"/>
              </w:rPr>
              <w:t>PASS</w:t>
            </w:r>
          </w:p>
        </w:tc>
      </w:tr>
      <w:tr w:rsidR="00391FCC" w14:paraId="7B86EF04" w14:textId="77777777" w:rsidTr="0088590F">
        <w:tc>
          <w:tcPr>
            <w:tcW w:w="900" w:type="dxa"/>
            <w:shd w:val="clear" w:color="auto" w:fill="auto"/>
            <w:tcMar>
              <w:top w:w="100" w:type="dxa"/>
              <w:left w:w="100" w:type="dxa"/>
              <w:bottom w:w="100" w:type="dxa"/>
              <w:right w:w="100" w:type="dxa"/>
            </w:tcMar>
          </w:tcPr>
          <w:p w14:paraId="7B86EEFF" w14:textId="46E99025" w:rsidR="00391FCC" w:rsidRDefault="00391FCC" w:rsidP="00391FCC">
            <w:pPr>
              <w:widowControl w:val="0"/>
              <w:spacing w:line="240" w:lineRule="auto"/>
            </w:pPr>
            <w:r>
              <w:t>2.</w:t>
            </w:r>
          </w:p>
        </w:tc>
        <w:tc>
          <w:tcPr>
            <w:tcW w:w="2776" w:type="dxa"/>
            <w:shd w:val="clear" w:color="auto" w:fill="auto"/>
            <w:tcMar>
              <w:top w:w="100" w:type="dxa"/>
              <w:left w:w="100" w:type="dxa"/>
              <w:bottom w:w="100" w:type="dxa"/>
              <w:right w:w="100" w:type="dxa"/>
            </w:tcMar>
          </w:tcPr>
          <w:p w14:paraId="7B86EF00" w14:textId="731F5308" w:rsidR="00391FCC" w:rsidRDefault="00391FCC" w:rsidP="00391FCC">
            <w:pPr>
              <w:widowControl w:val="0"/>
              <w:spacing w:line="240" w:lineRule="auto"/>
            </w:pPr>
            <w:r>
              <w:t xml:space="preserve">User </w:t>
            </w:r>
            <w:r w:rsidR="00D90C4B">
              <w:t>doesn’t enter all required fields.</w:t>
            </w:r>
          </w:p>
        </w:tc>
        <w:tc>
          <w:tcPr>
            <w:tcW w:w="2551" w:type="dxa"/>
            <w:shd w:val="clear" w:color="auto" w:fill="auto"/>
            <w:tcMar>
              <w:top w:w="100" w:type="dxa"/>
              <w:left w:w="100" w:type="dxa"/>
              <w:bottom w:w="100" w:type="dxa"/>
              <w:right w:w="100" w:type="dxa"/>
            </w:tcMar>
          </w:tcPr>
          <w:p w14:paraId="7B86EF01" w14:textId="7C506206" w:rsidR="00391FCC" w:rsidRDefault="00D90C4B" w:rsidP="00391FCC">
            <w:pPr>
              <w:widowControl w:val="0"/>
              <w:spacing w:line="240" w:lineRule="auto"/>
            </w:pPr>
            <w:r>
              <w:t>UI displays the fields to have to be filled out</w:t>
            </w:r>
          </w:p>
        </w:tc>
        <w:tc>
          <w:tcPr>
            <w:tcW w:w="1985" w:type="dxa"/>
          </w:tcPr>
          <w:p w14:paraId="7B86EF02" w14:textId="42FB902A" w:rsidR="00391FCC" w:rsidRDefault="000E29C0" w:rsidP="00391FCC">
            <w:pPr>
              <w:widowControl w:val="0"/>
              <w:spacing w:line="240" w:lineRule="auto"/>
            </w:pPr>
            <w:r>
              <w:t>UI displays the fields that need to be completed</w:t>
            </w:r>
          </w:p>
        </w:tc>
        <w:tc>
          <w:tcPr>
            <w:tcW w:w="1559" w:type="dxa"/>
            <w:shd w:val="clear" w:color="auto" w:fill="auto"/>
            <w:tcMar>
              <w:top w:w="100" w:type="dxa"/>
              <w:left w:w="100" w:type="dxa"/>
              <w:bottom w:w="100" w:type="dxa"/>
              <w:right w:w="100" w:type="dxa"/>
            </w:tcMar>
          </w:tcPr>
          <w:p w14:paraId="7B86EF03" w14:textId="0A962367" w:rsidR="00391FCC" w:rsidRDefault="000E29C0" w:rsidP="00391FCC">
            <w:pPr>
              <w:widowControl w:val="0"/>
              <w:spacing w:line="240" w:lineRule="auto"/>
            </w:pPr>
            <w:r w:rsidRPr="00391FCC">
              <w:rPr>
                <w:rFonts w:ascii="Segoe UI Symbol" w:eastAsia="Arial Unicode MS" w:hAnsi="Segoe UI Symbol" w:cs="Segoe UI Symbol"/>
                <w:b/>
                <w:bCs/>
                <w:color w:val="9BBB59" w:themeColor="accent3"/>
              </w:rPr>
              <w:t>PASS</w:t>
            </w:r>
          </w:p>
        </w:tc>
      </w:tr>
      <w:tr w:rsidR="00391FCC" w14:paraId="7B86EF0A" w14:textId="77777777" w:rsidTr="0088590F">
        <w:tc>
          <w:tcPr>
            <w:tcW w:w="900" w:type="dxa"/>
            <w:shd w:val="clear" w:color="auto" w:fill="auto"/>
            <w:tcMar>
              <w:top w:w="100" w:type="dxa"/>
              <w:left w:w="100" w:type="dxa"/>
              <w:bottom w:w="100" w:type="dxa"/>
              <w:right w:w="100" w:type="dxa"/>
            </w:tcMar>
          </w:tcPr>
          <w:p w14:paraId="7B86EF05" w14:textId="668AD398" w:rsidR="00391FCC" w:rsidRDefault="000E29C0" w:rsidP="00391FCC">
            <w:pPr>
              <w:widowControl w:val="0"/>
              <w:spacing w:line="240" w:lineRule="auto"/>
            </w:pPr>
            <w:r>
              <w:t>3.</w:t>
            </w:r>
          </w:p>
        </w:tc>
        <w:tc>
          <w:tcPr>
            <w:tcW w:w="2776" w:type="dxa"/>
            <w:shd w:val="clear" w:color="auto" w:fill="auto"/>
            <w:tcMar>
              <w:top w:w="100" w:type="dxa"/>
              <w:left w:w="100" w:type="dxa"/>
              <w:bottom w:w="100" w:type="dxa"/>
              <w:right w:w="100" w:type="dxa"/>
            </w:tcMar>
          </w:tcPr>
          <w:p w14:paraId="7B86EF06" w14:textId="496C9350" w:rsidR="00391FCC" w:rsidRDefault="00D9159E" w:rsidP="00391FCC">
            <w:pPr>
              <w:widowControl w:val="0"/>
              <w:spacing w:line="240" w:lineRule="auto"/>
            </w:pPr>
            <w:r>
              <w:t>User completes the register</w:t>
            </w:r>
          </w:p>
        </w:tc>
        <w:tc>
          <w:tcPr>
            <w:tcW w:w="2551" w:type="dxa"/>
            <w:shd w:val="clear" w:color="auto" w:fill="auto"/>
            <w:tcMar>
              <w:top w:w="100" w:type="dxa"/>
              <w:left w:w="100" w:type="dxa"/>
              <w:bottom w:w="100" w:type="dxa"/>
              <w:right w:w="100" w:type="dxa"/>
            </w:tcMar>
          </w:tcPr>
          <w:p w14:paraId="7B86EF07" w14:textId="0391F16B" w:rsidR="00391FCC" w:rsidRDefault="00D9159E" w:rsidP="00391FCC">
            <w:pPr>
              <w:widowControl w:val="0"/>
              <w:spacing w:line="240" w:lineRule="auto"/>
            </w:pPr>
            <w:r>
              <w:t xml:space="preserve">Data saves to data </w:t>
            </w:r>
            <w:proofErr w:type="gramStart"/>
            <w:r>
              <w:t>base,</w:t>
            </w:r>
            <w:proofErr w:type="gramEnd"/>
            <w:r>
              <w:t xml:space="preserve"> UI asks user to confirm email</w:t>
            </w:r>
          </w:p>
        </w:tc>
        <w:tc>
          <w:tcPr>
            <w:tcW w:w="1985" w:type="dxa"/>
          </w:tcPr>
          <w:p w14:paraId="7B86EF08" w14:textId="24EEDDC5" w:rsidR="00391FCC" w:rsidRDefault="00D9159E" w:rsidP="00391FCC">
            <w:pPr>
              <w:widowControl w:val="0"/>
              <w:spacing w:line="240" w:lineRule="auto"/>
              <w:rPr>
                <w:rFonts w:ascii="Segoe UI Symbol" w:eastAsia="Arial Unicode MS" w:hAnsi="Segoe UI Symbol" w:cs="Segoe UI Symbol"/>
              </w:rPr>
            </w:pPr>
            <w:r>
              <w:t xml:space="preserve">Data saves to data </w:t>
            </w:r>
            <w:proofErr w:type="gramStart"/>
            <w:r>
              <w:t>base,</w:t>
            </w:r>
            <w:proofErr w:type="gramEnd"/>
            <w:r>
              <w:t xml:space="preserve"> UI asks user to confirm email</w:t>
            </w:r>
          </w:p>
        </w:tc>
        <w:tc>
          <w:tcPr>
            <w:tcW w:w="1559" w:type="dxa"/>
            <w:shd w:val="clear" w:color="auto" w:fill="auto"/>
            <w:tcMar>
              <w:top w:w="100" w:type="dxa"/>
              <w:left w:w="100" w:type="dxa"/>
              <w:bottom w:w="100" w:type="dxa"/>
              <w:right w:w="100" w:type="dxa"/>
            </w:tcMar>
          </w:tcPr>
          <w:p w14:paraId="7B86EF09" w14:textId="1F057648" w:rsidR="00391FCC" w:rsidRDefault="00D9159E" w:rsidP="00391FCC">
            <w:pPr>
              <w:widowControl w:val="0"/>
              <w:spacing w:line="240" w:lineRule="auto"/>
            </w:pPr>
            <w:r w:rsidRPr="00391FCC">
              <w:rPr>
                <w:rFonts w:ascii="Segoe UI Symbol" w:eastAsia="Arial Unicode MS" w:hAnsi="Segoe UI Symbol" w:cs="Segoe UI Symbol"/>
                <w:b/>
                <w:bCs/>
                <w:color w:val="9BBB59" w:themeColor="accent3"/>
              </w:rPr>
              <w:t>PASS</w:t>
            </w:r>
          </w:p>
        </w:tc>
      </w:tr>
      <w:tr w:rsidR="00391FCC" w14:paraId="7B86EF10" w14:textId="77777777" w:rsidTr="0088590F">
        <w:tc>
          <w:tcPr>
            <w:tcW w:w="900" w:type="dxa"/>
            <w:shd w:val="clear" w:color="auto" w:fill="auto"/>
            <w:tcMar>
              <w:top w:w="100" w:type="dxa"/>
              <w:left w:w="100" w:type="dxa"/>
              <w:bottom w:w="100" w:type="dxa"/>
              <w:right w:w="100" w:type="dxa"/>
            </w:tcMar>
          </w:tcPr>
          <w:p w14:paraId="7B86EF0B" w14:textId="7F1886B0" w:rsidR="00391FCC" w:rsidRDefault="00DB20C3" w:rsidP="00391FCC">
            <w:pPr>
              <w:widowControl w:val="0"/>
              <w:spacing w:line="240" w:lineRule="auto"/>
            </w:pPr>
            <w:r>
              <w:t>4</w:t>
            </w:r>
            <w:r w:rsidR="00391FCC">
              <w:t>.</w:t>
            </w:r>
          </w:p>
        </w:tc>
        <w:tc>
          <w:tcPr>
            <w:tcW w:w="2776" w:type="dxa"/>
            <w:shd w:val="clear" w:color="auto" w:fill="auto"/>
            <w:tcMar>
              <w:top w:w="100" w:type="dxa"/>
              <w:left w:w="100" w:type="dxa"/>
              <w:bottom w:w="100" w:type="dxa"/>
              <w:right w:w="100" w:type="dxa"/>
            </w:tcMar>
          </w:tcPr>
          <w:p w14:paraId="7B86EF0C" w14:textId="19EBDCE8" w:rsidR="00391FCC" w:rsidRDefault="00DB20C3" w:rsidP="00391FCC">
            <w:pPr>
              <w:widowControl w:val="0"/>
              <w:spacing w:line="240" w:lineRule="auto"/>
            </w:pPr>
            <w:r>
              <w:t>User login</w:t>
            </w:r>
            <w:r w:rsidR="00C92E0B">
              <w:t xml:space="preserve"> with their new account</w:t>
            </w:r>
          </w:p>
        </w:tc>
        <w:tc>
          <w:tcPr>
            <w:tcW w:w="2551" w:type="dxa"/>
            <w:shd w:val="clear" w:color="auto" w:fill="auto"/>
            <w:tcMar>
              <w:top w:w="100" w:type="dxa"/>
              <w:left w:w="100" w:type="dxa"/>
              <w:bottom w:w="100" w:type="dxa"/>
              <w:right w:w="100" w:type="dxa"/>
            </w:tcMar>
          </w:tcPr>
          <w:p w14:paraId="7B86EF0D" w14:textId="1E4ED8FB" w:rsidR="00391FCC" w:rsidRDefault="00C92E0B" w:rsidP="00391FCC">
            <w:pPr>
              <w:widowControl w:val="0"/>
              <w:spacing w:line="240" w:lineRule="auto"/>
            </w:pPr>
            <w:r>
              <w:t xml:space="preserve">Application </w:t>
            </w:r>
            <w:r w:rsidR="00F553B8">
              <w:t>checks info against database and takes them to home screen</w:t>
            </w:r>
          </w:p>
        </w:tc>
        <w:tc>
          <w:tcPr>
            <w:tcW w:w="1985" w:type="dxa"/>
          </w:tcPr>
          <w:p w14:paraId="7B86EF0E" w14:textId="59A2EC04" w:rsidR="00391FCC" w:rsidRDefault="00F553B8" w:rsidP="00391FCC">
            <w:pPr>
              <w:widowControl w:val="0"/>
              <w:spacing w:line="240" w:lineRule="auto"/>
            </w:pPr>
            <w:r>
              <w:t xml:space="preserve">Home screen </w:t>
            </w:r>
            <w:proofErr w:type="gramStart"/>
            <w:r>
              <w:t>loaded</w:t>
            </w:r>
            <w:r w:rsidR="007A4412">
              <w:t>,</w:t>
            </w:r>
            <w:proofErr w:type="gramEnd"/>
            <w:r w:rsidR="007A4412">
              <w:t xml:space="preserve"> database check successful</w:t>
            </w:r>
          </w:p>
        </w:tc>
        <w:tc>
          <w:tcPr>
            <w:tcW w:w="1559" w:type="dxa"/>
            <w:shd w:val="clear" w:color="auto" w:fill="auto"/>
            <w:tcMar>
              <w:top w:w="100" w:type="dxa"/>
              <w:left w:w="100" w:type="dxa"/>
              <w:bottom w:w="100" w:type="dxa"/>
              <w:right w:w="100" w:type="dxa"/>
            </w:tcMar>
          </w:tcPr>
          <w:p w14:paraId="7B86EF0F" w14:textId="32D08EDA" w:rsidR="00391FCC" w:rsidRDefault="007A4412" w:rsidP="00391FCC">
            <w:pPr>
              <w:widowControl w:val="0"/>
              <w:spacing w:line="240" w:lineRule="auto"/>
            </w:pPr>
            <w:r w:rsidRPr="00391FCC">
              <w:rPr>
                <w:rFonts w:ascii="Segoe UI Symbol" w:eastAsia="Arial Unicode MS" w:hAnsi="Segoe UI Symbol" w:cs="Segoe UI Symbol"/>
                <w:b/>
                <w:bCs/>
                <w:color w:val="9BBB59" w:themeColor="accent3"/>
              </w:rPr>
              <w:t>PASS</w:t>
            </w:r>
          </w:p>
        </w:tc>
      </w:tr>
      <w:tr w:rsidR="00391FCC" w14:paraId="7B86EF16" w14:textId="77777777" w:rsidTr="007A4412">
        <w:trPr>
          <w:trHeight w:val="564"/>
        </w:trPr>
        <w:tc>
          <w:tcPr>
            <w:tcW w:w="900" w:type="dxa"/>
            <w:shd w:val="clear" w:color="auto" w:fill="auto"/>
            <w:tcMar>
              <w:top w:w="100" w:type="dxa"/>
              <w:left w:w="100" w:type="dxa"/>
              <w:bottom w:w="100" w:type="dxa"/>
              <w:right w:w="100" w:type="dxa"/>
            </w:tcMar>
          </w:tcPr>
          <w:p w14:paraId="7B86EF11" w14:textId="405E8510" w:rsidR="00391FCC" w:rsidRDefault="007A4412" w:rsidP="00391FCC">
            <w:pPr>
              <w:widowControl w:val="0"/>
              <w:spacing w:line="240" w:lineRule="auto"/>
            </w:pPr>
            <w:r>
              <w:lastRenderedPageBreak/>
              <w:t>5.</w:t>
            </w:r>
          </w:p>
        </w:tc>
        <w:tc>
          <w:tcPr>
            <w:tcW w:w="2776" w:type="dxa"/>
            <w:shd w:val="clear" w:color="auto" w:fill="auto"/>
            <w:tcMar>
              <w:top w:w="100" w:type="dxa"/>
              <w:left w:w="100" w:type="dxa"/>
              <w:bottom w:w="100" w:type="dxa"/>
              <w:right w:w="100" w:type="dxa"/>
            </w:tcMar>
          </w:tcPr>
          <w:p w14:paraId="7B86EF12" w14:textId="779E8727" w:rsidR="00391FCC" w:rsidRDefault="00391FCC" w:rsidP="00391FCC">
            <w:pPr>
              <w:widowControl w:val="0"/>
              <w:spacing w:line="240" w:lineRule="auto"/>
            </w:pPr>
            <w:r>
              <w:t xml:space="preserve">User </w:t>
            </w:r>
            <w:r w:rsidR="007A4412">
              <w:t>tries to login with wrong password</w:t>
            </w:r>
          </w:p>
        </w:tc>
        <w:tc>
          <w:tcPr>
            <w:tcW w:w="2551" w:type="dxa"/>
            <w:shd w:val="clear" w:color="auto" w:fill="auto"/>
            <w:tcMar>
              <w:top w:w="100" w:type="dxa"/>
              <w:left w:w="100" w:type="dxa"/>
              <w:bottom w:w="100" w:type="dxa"/>
              <w:right w:w="100" w:type="dxa"/>
            </w:tcMar>
          </w:tcPr>
          <w:p w14:paraId="7B86EF13" w14:textId="587FA9FB" w:rsidR="00391FCC" w:rsidRDefault="004A5536" w:rsidP="00391FCC">
            <w:pPr>
              <w:widowControl w:val="0"/>
              <w:spacing w:line="240" w:lineRule="auto"/>
            </w:pPr>
            <w:r>
              <w:t>Application should reject login attempt and display the reason</w:t>
            </w:r>
          </w:p>
        </w:tc>
        <w:tc>
          <w:tcPr>
            <w:tcW w:w="1985" w:type="dxa"/>
          </w:tcPr>
          <w:p w14:paraId="7B86EF14" w14:textId="5EFCCEA8" w:rsidR="00391FCC" w:rsidRDefault="00007B25" w:rsidP="00391FCC">
            <w:pPr>
              <w:widowControl w:val="0"/>
              <w:spacing w:line="240" w:lineRule="auto"/>
              <w:rPr>
                <w:rFonts w:ascii="Segoe UI Symbol" w:eastAsia="Arial Unicode MS" w:hAnsi="Segoe UI Symbol" w:cs="Segoe UI Symbol"/>
              </w:rPr>
            </w:pPr>
            <w:r>
              <w:rPr>
                <w:rFonts w:ascii="Segoe UI Symbol" w:eastAsia="Arial Unicode MS" w:hAnsi="Segoe UI Symbol" w:cs="Segoe UI Symbol"/>
              </w:rPr>
              <w:t>Application rejects the attempt and displays “invalid login attempt”</w:t>
            </w:r>
          </w:p>
        </w:tc>
        <w:tc>
          <w:tcPr>
            <w:tcW w:w="1559" w:type="dxa"/>
            <w:shd w:val="clear" w:color="auto" w:fill="auto"/>
            <w:tcMar>
              <w:top w:w="100" w:type="dxa"/>
              <w:left w:w="100" w:type="dxa"/>
              <w:bottom w:w="100" w:type="dxa"/>
              <w:right w:w="100" w:type="dxa"/>
            </w:tcMar>
          </w:tcPr>
          <w:p w14:paraId="7B86EF15" w14:textId="7EA11779" w:rsidR="00391FCC" w:rsidRDefault="00007B25" w:rsidP="00391FCC">
            <w:pPr>
              <w:widowControl w:val="0"/>
              <w:spacing w:line="240" w:lineRule="auto"/>
            </w:pPr>
            <w:r w:rsidRPr="00391FCC">
              <w:rPr>
                <w:rFonts w:ascii="Segoe UI Symbol" w:eastAsia="Arial Unicode MS" w:hAnsi="Segoe UI Symbol" w:cs="Segoe UI Symbol"/>
                <w:b/>
                <w:bCs/>
                <w:color w:val="9BBB59" w:themeColor="accent3"/>
              </w:rPr>
              <w:t>PASS</w:t>
            </w:r>
          </w:p>
        </w:tc>
      </w:tr>
      <w:tr w:rsidR="00CA59DC" w14:paraId="73FDCD64" w14:textId="77777777" w:rsidTr="007A4412">
        <w:trPr>
          <w:trHeight w:val="564"/>
        </w:trPr>
        <w:tc>
          <w:tcPr>
            <w:tcW w:w="900" w:type="dxa"/>
            <w:shd w:val="clear" w:color="auto" w:fill="auto"/>
            <w:tcMar>
              <w:top w:w="100" w:type="dxa"/>
              <w:left w:w="100" w:type="dxa"/>
              <w:bottom w:w="100" w:type="dxa"/>
              <w:right w:w="100" w:type="dxa"/>
            </w:tcMar>
          </w:tcPr>
          <w:p w14:paraId="7FBB604B" w14:textId="5FC15BBA" w:rsidR="00CA59DC" w:rsidRDefault="00CA59DC" w:rsidP="00391FCC">
            <w:pPr>
              <w:widowControl w:val="0"/>
              <w:spacing w:line="240" w:lineRule="auto"/>
            </w:pPr>
            <w:r>
              <w:t>6.</w:t>
            </w:r>
          </w:p>
        </w:tc>
        <w:tc>
          <w:tcPr>
            <w:tcW w:w="2776" w:type="dxa"/>
            <w:shd w:val="clear" w:color="auto" w:fill="auto"/>
            <w:tcMar>
              <w:top w:w="100" w:type="dxa"/>
              <w:left w:w="100" w:type="dxa"/>
              <w:bottom w:w="100" w:type="dxa"/>
              <w:right w:w="100" w:type="dxa"/>
            </w:tcMar>
          </w:tcPr>
          <w:p w14:paraId="526A0C84" w14:textId="092943A0" w:rsidR="00CA59DC" w:rsidRDefault="004756C5" w:rsidP="00391FCC">
            <w:pPr>
              <w:widowControl w:val="0"/>
              <w:spacing w:line="240" w:lineRule="auto"/>
            </w:pPr>
            <w:r>
              <w:t xml:space="preserve">User uploads a photo </w:t>
            </w:r>
          </w:p>
        </w:tc>
        <w:tc>
          <w:tcPr>
            <w:tcW w:w="2551" w:type="dxa"/>
            <w:shd w:val="clear" w:color="auto" w:fill="auto"/>
            <w:tcMar>
              <w:top w:w="100" w:type="dxa"/>
              <w:left w:w="100" w:type="dxa"/>
              <w:bottom w:w="100" w:type="dxa"/>
              <w:right w:w="100" w:type="dxa"/>
            </w:tcMar>
          </w:tcPr>
          <w:p w14:paraId="496EF3C0" w14:textId="34A393B4" w:rsidR="00CA59DC" w:rsidRDefault="004756C5" w:rsidP="00391FCC">
            <w:pPr>
              <w:widowControl w:val="0"/>
              <w:spacing w:line="240" w:lineRule="auto"/>
            </w:pPr>
            <w:r>
              <w:t>Application saves i</w:t>
            </w:r>
            <w:r w:rsidR="00F4247F">
              <w:t>mage to folder and links to database, then displays image in UI</w:t>
            </w:r>
          </w:p>
        </w:tc>
        <w:tc>
          <w:tcPr>
            <w:tcW w:w="1985" w:type="dxa"/>
          </w:tcPr>
          <w:p w14:paraId="4089F7BF" w14:textId="1B2714ED" w:rsidR="00CA59DC" w:rsidRDefault="00C373F9" w:rsidP="00391FCC">
            <w:pPr>
              <w:widowControl w:val="0"/>
              <w:spacing w:line="240" w:lineRule="auto"/>
              <w:rPr>
                <w:rFonts w:ascii="Segoe UI Symbol" w:eastAsia="Arial Unicode MS" w:hAnsi="Segoe UI Symbol" w:cs="Segoe UI Symbol"/>
              </w:rPr>
            </w:pPr>
            <w:r>
              <w:rPr>
                <w:rFonts w:ascii="Segoe UI Symbol" w:eastAsia="Arial Unicode MS" w:hAnsi="Segoe UI Symbol" w:cs="Segoe UI Symbol"/>
              </w:rPr>
              <w:t xml:space="preserve">Application </w:t>
            </w:r>
            <w:r w:rsidR="006A25D3">
              <w:rPr>
                <w:rFonts w:ascii="Segoe UI Symbol" w:eastAsia="Arial Unicode MS" w:hAnsi="Segoe UI Symbol" w:cs="Segoe UI Symbol"/>
              </w:rPr>
              <w:t>saves the string to the database and links to database, then displays image in the UI</w:t>
            </w:r>
          </w:p>
        </w:tc>
        <w:tc>
          <w:tcPr>
            <w:tcW w:w="1559" w:type="dxa"/>
            <w:shd w:val="clear" w:color="auto" w:fill="auto"/>
            <w:tcMar>
              <w:top w:w="100" w:type="dxa"/>
              <w:left w:w="100" w:type="dxa"/>
              <w:bottom w:w="100" w:type="dxa"/>
              <w:right w:w="100" w:type="dxa"/>
            </w:tcMar>
          </w:tcPr>
          <w:p w14:paraId="07F242EA" w14:textId="58211352" w:rsidR="00CA59DC" w:rsidRPr="00391FCC" w:rsidRDefault="006A25D3" w:rsidP="00391FCC">
            <w:pPr>
              <w:widowControl w:val="0"/>
              <w:spacing w:line="240" w:lineRule="auto"/>
              <w:rPr>
                <w:rFonts w:ascii="Segoe UI Symbol" w:eastAsia="Arial Unicode MS" w:hAnsi="Segoe UI Symbol" w:cs="Segoe UI Symbol"/>
                <w:b/>
                <w:bCs/>
                <w:color w:val="9BBB59" w:themeColor="accent3"/>
              </w:rPr>
            </w:pPr>
            <w:r w:rsidRPr="00391FCC">
              <w:rPr>
                <w:rFonts w:ascii="Segoe UI Symbol" w:eastAsia="Arial Unicode MS" w:hAnsi="Segoe UI Symbol" w:cs="Segoe UI Symbol"/>
                <w:b/>
                <w:bCs/>
                <w:color w:val="9BBB59" w:themeColor="accent3"/>
              </w:rPr>
              <w:t>PASS</w:t>
            </w:r>
          </w:p>
        </w:tc>
      </w:tr>
      <w:tr w:rsidR="007153CE" w14:paraId="264564AD" w14:textId="77777777" w:rsidTr="007153CE">
        <w:trPr>
          <w:trHeight w:val="38"/>
        </w:trPr>
        <w:tc>
          <w:tcPr>
            <w:tcW w:w="900" w:type="dxa"/>
            <w:shd w:val="clear" w:color="auto" w:fill="auto"/>
            <w:tcMar>
              <w:top w:w="100" w:type="dxa"/>
              <w:left w:w="100" w:type="dxa"/>
              <w:bottom w:w="100" w:type="dxa"/>
              <w:right w:w="100" w:type="dxa"/>
            </w:tcMar>
          </w:tcPr>
          <w:p w14:paraId="6ABD72FB" w14:textId="0E02B30E" w:rsidR="007153CE" w:rsidRDefault="007153CE" w:rsidP="00391FCC">
            <w:pPr>
              <w:widowControl w:val="0"/>
              <w:spacing w:line="240" w:lineRule="auto"/>
            </w:pPr>
            <w:r>
              <w:t>7.</w:t>
            </w:r>
          </w:p>
        </w:tc>
        <w:tc>
          <w:tcPr>
            <w:tcW w:w="2776" w:type="dxa"/>
            <w:shd w:val="clear" w:color="auto" w:fill="auto"/>
            <w:tcMar>
              <w:top w:w="100" w:type="dxa"/>
              <w:left w:w="100" w:type="dxa"/>
              <w:bottom w:w="100" w:type="dxa"/>
              <w:right w:w="100" w:type="dxa"/>
            </w:tcMar>
          </w:tcPr>
          <w:p w14:paraId="00F0F88E" w14:textId="189BD4C3" w:rsidR="007153CE" w:rsidRDefault="007153CE" w:rsidP="00391FCC">
            <w:pPr>
              <w:widowControl w:val="0"/>
              <w:spacing w:line="240" w:lineRule="auto"/>
            </w:pPr>
            <w:r>
              <w:t>User edits the caption of the image</w:t>
            </w:r>
          </w:p>
        </w:tc>
        <w:tc>
          <w:tcPr>
            <w:tcW w:w="2551" w:type="dxa"/>
            <w:shd w:val="clear" w:color="auto" w:fill="auto"/>
            <w:tcMar>
              <w:top w:w="100" w:type="dxa"/>
              <w:left w:w="100" w:type="dxa"/>
              <w:bottom w:w="100" w:type="dxa"/>
              <w:right w:w="100" w:type="dxa"/>
            </w:tcMar>
          </w:tcPr>
          <w:p w14:paraId="377C0C3E" w14:textId="2D3E0AEB" w:rsidR="007153CE" w:rsidRDefault="007153CE" w:rsidP="00391FCC">
            <w:pPr>
              <w:widowControl w:val="0"/>
              <w:spacing w:line="240" w:lineRule="auto"/>
            </w:pPr>
            <w:r>
              <w:t>Application should prefill from the database and commit any changes to database, then return to the image screen</w:t>
            </w:r>
          </w:p>
        </w:tc>
        <w:tc>
          <w:tcPr>
            <w:tcW w:w="1985" w:type="dxa"/>
          </w:tcPr>
          <w:p w14:paraId="2CEE8A41" w14:textId="40359730" w:rsidR="007153CE" w:rsidRDefault="007153CE" w:rsidP="00391FCC">
            <w:pPr>
              <w:widowControl w:val="0"/>
              <w:spacing w:line="240" w:lineRule="auto"/>
              <w:rPr>
                <w:rFonts w:ascii="Segoe UI Symbol" w:eastAsia="Arial Unicode MS" w:hAnsi="Segoe UI Symbol" w:cs="Segoe UI Symbol"/>
              </w:rPr>
            </w:pPr>
            <w:r>
              <w:rPr>
                <w:rFonts w:ascii="Segoe UI Symbol" w:eastAsia="Arial Unicode MS" w:hAnsi="Segoe UI Symbol" w:cs="Segoe UI Symbol"/>
              </w:rPr>
              <w:t>Application doesn’t edit the database and loops back to edit screen</w:t>
            </w:r>
          </w:p>
        </w:tc>
        <w:tc>
          <w:tcPr>
            <w:tcW w:w="1559" w:type="dxa"/>
            <w:shd w:val="clear" w:color="auto" w:fill="auto"/>
            <w:tcMar>
              <w:top w:w="100" w:type="dxa"/>
              <w:left w:w="100" w:type="dxa"/>
              <w:bottom w:w="100" w:type="dxa"/>
              <w:right w:w="100" w:type="dxa"/>
            </w:tcMar>
          </w:tcPr>
          <w:p w14:paraId="563ABBD9" w14:textId="62F5E0A8" w:rsidR="007153CE" w:rsidRPr="00391FCC" w:rsidRDefault="007153CE" w:rsidP="00391FCC">
            <w:pPr>
              <w:widowControl w:val="0"/>
              <w:spacing w:line="240" w:lineRule="auto"/>
              <w:rPr>
                <w:rFonts w:ascii="Segoe UI Symbol" w:eastAsia="Arial Unicode MS" w:hAnsi="Segoe UI Symbol" w:cs="Segoe UI Symbol"/>
                <w:b/>
                <w:bCs/>
                <w:color w:val="9BBB59" w:themeColor="accent3"/>
              </w:rPr>
            </w:pPr>
            <w:r w:rsidRPr="009E6CB9">
              <w:rPr>
                <w:rFonts w:ascii="Segoe UI Symbol" w:eastAsia="Arial Unicode MS" w:hAnsi="Segoe UI Symbol" w:cs="Segoe UI Symbol"/>
                <w:b/>
                <w:bCs/>
                <w:color w:val="C0504D" w:themeColor="accent2"/>
              </w:rPr>
              <w:t>FAIL</w:t>
            </w:r>
          </w:p>
        </w:tc>
      </w:tr>
      <w:tr w:rsidR="007153CE" w14:paraId="3BF1CD76" w14:textId="77777777" w:rsidTr="007A4412">
        <w:trPr>
          <w:trHeight w:val="564"/>
        </w:trPr>
        <w:tc>
          <w:tcPr>
            <w:tcW w:w="900" w:type="dxa"/>
            <w:shd w:val="clear" w:color="auto" w:fill="auto"/>
            <w:tcMar>
              <w:top w:w="100" w:type="dxa"/>
              <w:left w:w="100" w:type="dxa"/>
              <w:bottom w:w="100" w:type="dxa"/>
              <w:right w:w="100" w:type="dxa"/>
            </w:tcMar>
          </w:tcPr>
          <w:p w14:paraId="4F340974" w14:textId="7740BFD1" w:rsidR="007153CE" w:rsidRDefault="007153CE" w:rsidP="00391FCC">
            <w:pPr>
              <w:widowControl w:val="0"/>
              <w:spacing w:line="240" w:lineRule="auto"/>
            </w:pPr>
            <w:r>
              <w:t>8.</w:t>
            </w:r>
          </w:p>
        </w:tc>
        <w:tc>
          <w:tcPr>
            <w:tcW w:w="2776" w:type="dxa"/>
            <w:shd w:val="clear" w:color="auto" w:fill="auto"/>
            <w:tcMar>
              <w:top w:w="100" w:type="dxa"/>
              <w:left w:w="100" w:type="dxa"/>
              <w:bottom w:w="100" w:type="dxa"/>
              <w:right w:w="100" w:type="dxa"/>
            </w:tcMar>
          </w:tcPr>
          <w:p w14:paraId="1A5B815B" w14:textId="7DFCC70F" w:rsidR="007153CE" w:rsidRDefault="007153CE" w:rsidP="00391FCC">
            <w:pPr>
              <w:widowControl w:val="0"/>
              <w:spacing w:line="240" w:lineRule="auto"/>
            </w:pPr>
            <w:r>
              <w:t>User deletes uploaded image</w:t>
            </w:r>
          </w:p>
        </w:tc>
        <w:tc>
          <w:tcPr>
            <w:tcW w:w="2551" w:type="dxa"/>
            <w:shd w:val="clear" w:color="auto" w:fill="auto"/>
            <w:tcMar>
              <w:top w:w="100" w:type="dxa"/>
              <w:left w:w="100" w:type="dxa"/>
              <w:bottom w:w="100" w:type="dxa"/>
              <w:right w:w="100" w:type="dxa"/>
            </w:tcMar>
          </w:tcPr>
          <w:p w14:paraId="437E4E35" w14:textId="3705537D" w:rsidR="007153CE" w:rsidRDefault="007153CE" w:rsidP="00391FCC">
            <w:pPr>
              <w:widowControl w:val="0"/>
              <w:spacing w:line="240" w:lineRule="auto"/>
            </w:pPr>
            <w:r>
              <w:t>Application will delete rows from data base and reload the page</w:t>
            </w:r>
          </w:p>
        </w:tc>
        <w:tc>
          <w:tcPr>
            <w:tcW w:w="1985" w:type="dxa"/>
          </w:tcPr>
          <w:p w14:paraId="5F8B3266" w14:textId="3015039C" w:rsidR="007153CE" w:rsidRDefault="007153CE" w:rsidP="00391FCC">
            <w:pPr>
              <w:widowControl w:val="0"/>
              <w:spacing w:line="240" w:lineRule="auto"/>
              <w:rPr>
                <w:rFonts w:ascii="Segoe UI Symbol" w:eastAsia="Arial Unicode MS" w:hAnsi="Segoe UI Symbol" w:cs="Segoe UI Symbol"/>
              </w:rPr>
            </w:pPr>
            <w:r>
              <w:rPr>
                <w:rFonts w:ascii="Segoe UI Symbol" w:eastAsia="Arial Unicode MS" w:hAnsi="Segoe UI Symbol" w:cs="Segoe UI Symbol"/>
              </w:rPr>
              <w:t>Rows deleted and page reload</w:t>
            </w:r>
          </w:p>
        </w:tc>
        <w:tc>
          <w:tcPr>
            <w:tcW w:w="1559" w:type="dxa"/>
            <w:shd w:val="clear" w:color="auto" w:fill="auto"/>
            <w:tcMar>
              <w:top w:w="100" w:type="dxa"/>
              <w:left w:w="100" w:type="dxa"/>
              <w:bottom w:w="100" w:type="dxa"/>
              <w:right w:w="100" w:type="dxa"/>
            </w:tcMar>
          </w:tcPr>
          <w:p w14:paraId="7A196983" w14:textId="5745CFA6" w:rsidR="007153CE" w:rsidRPr="00391FCC" w:rsidRDefault="007153CE" w:rsidP="00391FCC">
            <w:pPr>
              <w:widowControl w:val="0"/>
              <w:spacing w:line="240" w:lineRule="auto"/>
              <w:rPr>
                <w:rFonts w:ascii="Segoe UI Symbol" w:eastAsia="Arial Unicode MS" w:hAnsi="Segoe UI Symbol" w:cs="Segoe UI Symbol"/>
                <w:b/>
                <w:bCs/>
                <w:color w:val="9BBB59" w:themeColor="accent3"/>
              </w:rPr>
            </w:pPr>
            <w:r w:rsidRPr="00391FCC">
              <w:rPr>
                <w:rFonts w:ascii="Segoe UI Symbol" w:eastAsia="Arial Unicode MS" w:hAnsi="Segoe UI Symbol" w:cs="Segoe UI Symbol"/>
                <w:b/>
                <w:bCs/>
                <w:color w:val="9BBB59" w:themeColor="accent3"/>
              </w:rPr>
              <w:t>PASS</w:t>
            </w:r>
          </w:p>
        </w:tc>
      </w:tr>
      <w:tr w:rsidR="007153CE" w14:paraId="4DA22FE4" w14:textId="77777777" w:rsidTr="007A4412">
        <w:trPr>
          <w:trHeight w:val="564"/>
        </w:trPr>
        <w:tc>
          <w:tcPr>
            <w:tcW w:w="900" w:type="dxa"/>
            <w:shd w:val="clear" w:color="auto" w:fill="auto"/>
            <w:tcMar>
              <w:top w:w="100" w:type="dxa"/>
              <w:left w:w="100" w:type="dxa"/>
              <w:bottom w:w="100" w:type="dxa"/>
              <w:right w:w="100" w:type="dxa"/>
            </w:tcMar>
          </w:tcPr>
          <w:p w14:paraId="4663FFE8" w14:textId="1674E308" w:rsidR="007153CE" w:rsidRDefault="007153CE" w:rsidP="00391FCC">
            <w:pPr>
              <w:widowControl w:val="0"/>
              <w:spacing w:line="240" w:lineRule="auto"/>
            </w:pPr>
            <w:r>
              <w:t>9.</w:t>
            </w:r>
          </w:p>
        </w:tc>
        <w:tc>
          <w:tcPr>
            <w:tcW w:w="2776" w:type="dxa"/>
            <w:shd w:val="clear" w:color="auto" w:fill="auto"/>
            <w:tcMar>
              <w:top w:w="100" w:type="dxa"/>
              <w:left w:w="100" w:type="dxa"/>
              <w:bottom w:w="100" w:type="dxa"/>
              <w:right w:w="100" w:type="dxa"/>
            </w:tcMar>
          </w:tcPr>
          <w:p w14:paraId="055D5189" w14:textId="4CDC856A" w:rsidR="007153CE" w:rsidRDefault="007153CE" w:rsidP="00391FCC">
            <w:pPr>
              <w:widowControl w:val="0"/>
              <w:spacing w:line="240" w:lineRule="auto"/>
            </w:pPr>
            <w:r>
              <w:t>User logs out of account</w:t>
            </w:r>
          </w:p>
        </w:tc>
        <w:tc>
          <w:tcPr>
            <w:tcW w:w="2551" w:type="dxa"/>
            <w:shd w:val="clear" w:color="auto" w:fill="auto"/>
            <w:tcMar>
              <w:top w:w="100" w:type="dxa"/>
              <w:left w:w="100" w:type="dxa"/>
              <w:bottom w:w="100" w:type="dxa"/>
              <w:right w:w="100" w:type="dxa"/>
            </w:tcMar>
          </w:tcPr>
          <w:p w14:paraId="680D979C" w14:textId="1CECE84E" w:rsidR="007153CE" w:rsidRDefault="007153CE" w:rsidP="00391FCC">
            <w:pPr>
              <w:widowControl w:val="0"/>
              <w:spacing w:line="240" w:lineRule="auto"/>
            </w:pPr>
            <w:r>
              <w:t>Application will logout current user and return to home page with the default theme</w:t>
            </w:r>
          </w:p>
        </w:tc>
        <w:tc>
          <w:tcPr>
            <w:tcW w:w="1985" w:type="dxa"/>
          </w:tcPr>
          <w:p w14:paraId="6C7E2744" w14:textId="49B8DD11" w:rsidR="007153CE" w:rsidRDefault="007153CE" w:rsidP="00391FCC">
            <w:pPr>
              <w:widowControl w:val="0"/>
              <w:spacing w:line="240" w:lineRule="auto"/>
              <w:rPr>
                <w:rFonts w:ascii="Segoe UI Symbol" w:eastAsia="Arial Unicode MS" w:hAnsi="Segoe UI Symbol" w:cs="Segoe UI Symbol"/>
              </w:rPr>
            </w:pPr>
            <w:r>
              <w:rPr>
                <w:rFonts w:ascii="Segoe UI Symbol" w:eastAsia="Arial Unicode MS" w:hAnsi="Segoe UI Symbol" w:cs="Segoe UI Symbol"/>
              </w:rPr>
              <w:t xml:space="preserve">Home page is </w:t>
            </w:r>
            <w:proofErr w:type="gramStart"/>
            <w:r>
              <w:rPr>
                <w:rFonts w:ascii="Segoe UI Symbol" w:eastAsia="Arial Unicode MS" w:hAnsi="Segoe UI Symbol" w:cs="Segoe UI Symbol"/>
              </w:rPr>
              <w:t>loaded</w:t>
            </w:r>
            <w:proofErr w:type="gramEnd"/>
            <w:r>
              <w:rPr>
                <w:rFonts w:ascii="Segoe UI Symbol" w:eastAsia="Arial Unicode MS" w:hAnsi="Segoe UI Symbol" w:cs="Segoe UI Symbol"/>
              </w:rPr>
              <w:t xml:space="preserve"> and default theme is loaded</w:t>
            </w:r>
          </w:p>
        </w:tc>
        <w:tc>
          <w:tcPr>
            <w:tcW w:w="1559" w:type="dxa"/>
            <w:shd w:val="clear" w:color="auto" w:fill="auto"/>
            <w:tcMar>
              <w:top w:w="100" w:type="dxa"/>
              <w:left w:w="100" w:type="dxa"/>
              <w:bottom w:w="100" w:type="dxa"/>
              <w:right w:w="100" w:type="dxa"/>
            </w:tcMar>
          </w:tcPr>
          <w:p w14:paraId="3EB5559D" w14:textId="79AA9787" w:rsidR="007153CE" w:rsidRPr="00391FCC" w:rsidRDefault="007153CE" w:rsidP="00391FCC">
            <w:pPr>
              <w:widowControl w:val="0"/>
              <w:spacing w:line="240" w:lineRule="auto"/>
              <w:rPr>
                <w:rFonts w:ascii="Segoe UI Symbol" w:eastAsia="Arial Unicode MS" w:hAnsi="Segoe UI Symbol" w:cs="Segoe UI Symbol"/>
                <w:b/>
                <w:bCs/>
                <w:color w:val="9BBB59" w:themeColor="accent3"/>
              </w:rPr>
            </w:pPr>
            <w:r w:rsidRPr="00391FCC">
              <w:rPr>
                <w:rFonts w:ascii="Segoe UI Symbol" w:eastAsia="Arial Unicode MS" w:hAnsi="Segoe UI Symbol" w:cs="Segoe UI Symbol"/>
                <w:b/>
                <w:bCs/>
                <w:color w:val="9BBB59" w:themeColor="accent3"/>
              </w:rPr>
              <w:t>PASS</w:t>
            </w:r>
          </w:p>
        </w:tc>
      </w:tr>
      <w:tr w:rsidR="007153CE" w14:paraId="6C1D520C" w14:textId="77777777" w:rsidTr="007A4412">
        <w:trPr>
          <w:trHeight w:val="564"/>
        </w:trPr>
        <w:tc>
          <w:tcPr>
            <w:tcW w:w="900" w:type="dxa"/>
            <w:shd w:val="clear" w:color="auto" w:fill="auto"/>
            <w:tcMar>
              <w:top w:w="100" w:type="dxa"/>
              <w:left w:w="100" w:type="dxa"/>
              <w:bottom w:w="100" w:type="dxa"/>
              <w:right w:w="100" w:type="dxa"/>
            </w:tcMar>
          </w:tcPr>
          <w:p w14:paraId="62141F15" w14:textId="0384C106" w:rsidR="007153CE" w:rsidRDefault="007153CE" w:rsidP="00391FCC">
            <w:pPr>
              <w:widowControl w:val="0"/>
              <w:spacing w:line="240" w:lineRule="auto"/>
            </w:pPr>
            <w:r>
              <w:t>10.</w:t>
            </w:r>
          </w:p>
        </w:tc>
        <w:tc>
          <w:tcPr>
            <w:tcW w:w="2776" w:type="dxa"/>
            <w:shd w:val="clear" w:color="auto" w:fill="auto"/>
            <w:tcMar>
              <w:top w:w="100" w:type="dxa"/>
              <w:left w:w="100" w:type="dxa"/>
              <w:bottom w:w="100" w:type="dxa"/>
              <w:right w:w="100" w:type="dxa"/>
            </w:tcMar>
          </w:tcPr>
          <w:p w14:paraId="38F95FFE" w14:textId="383D3FF0" w:rsidR="007153CE" w:rsidRDefault="007153CE" w:rsidP="00391FCC">
            <w:pPr>
              <w:widowControl w:val="0"/>
              <w:spacing w:line="240" w:lineRule="auto"/>
            </w:pPr>
            <w:r>
              <w:t>User clicks on username to edit details</w:t>
            </w:r>
          </w:p>
        </w:tc>
        <w:tc>
          <w:tcPr>
            <w:tcW w:w="2551" w:type="dxa"/>
            <w:shd w:val="clear" w:color="auto" w:fill="auto"/>
            <w:tcMar>
              <w:top w:w="100" w:type="dxa"/>
              <w:left w:w="100" w:type="dxa"/>
              <w:bottom w:w="100" w:type="dxa"/>
              <w:right w:w="100" w:type="dxa"/>
            </w:tcMar>
          </w:tcPr>
          <w:p w14:paraId="51E4544F" w14:textId="198937D1" w:rsidR="007153CE" w:rsidRDefault="007153CE" w:rsidP="00391FCC">
            <w:pPr>
              <w:widowControl w:val="0"/>
              <w:spacing w:line="240" w:lineRule="auto"/>
            </w:pPr>
            <w:r>
              <w:t>Application will load the manage account page and load data from database and commit any changes</w:t>
            </w:r>
          </w:p>
        </w:tc>
        <w:tc>
          <w:tcPr>
            <w:tcW w:w="1985" w:type="dxa"/>
          </w:tcPr>
          <w:p w14:paraId="3F834E04" w14:textId="65C4E5DF" w:rsidR="007153CE" w:rsidRDefault="007153CE" w:rsidP="00391FCC">
            <w:pPr>
              <w:widowControl w:val="0"/>
              <w:spacing w:line="240" w:lineRule="auto"/>
              <w:rPr>
                <w:rFonts w:ascii="Segoe UI Symbol" w:eastAsia="Arial Unicode MS" w:hAnsi="Segoe UI Symbol" w:cs="Segoe UI Symbol"/>
              </w:rPr>
            </w:pPr>
            <w:r>
              <w:rPr>
                <w:rFonts w:ascii="Segoe UI Symbol" w:eastAsia="Arial Unicode MS" w:hAnsi="Segoe UI Symbol" w:cs="Segoe UI Symbol"/>
              </w:rPr>
              <w:t>Application loads page and updates changes in database</w:t>
            </w:r>
          </w:p>
        </w:tc>
        <w:tc>
          <w:tcPr>
            <w:tcW w:w="1559" w:type="dxa"/>
            <w:shd w:val="clear" w:color="auto" w:fill="auto"/>
            <w:tcMar>
              <w:top w:w="100" w:type="dxa"/>
              <w:left w:w="100" w:type="dxa"/>
              <w:bottom w:w="100" w:type="dxa"/>
              <w:right w:w="100" w:type="dxa"/>
            </w:tcMar>
          </w:tcPr>
          <w:p w14:paraId="2B54B7D6" w14:textId="7E461E1B" w:rsidR="007153CE" w:rsidRPr="00391FCC" w:rsidRDefault="007153CE" w:rsidP="00391FCC">
            <w:pPr>
              <w:widowControl w:val="0"/>
              <w:spacing w:line="240" w:lineRule="auto"/>
              <w:rPr>
                <w:rFonts w:ascii="Segoe UI Symbol" w:eastAsia="Arial Unicode MS" w:hAnsi="Segoe UI Symbol" w:cs="Segoe UI Symbol"/>
                <w:b/>
                <w:bCs/>
                <w:color w:val="9BBB59" w:themeColor="accent3"/>
              </w:rPr>
            </w:pPr>
            <w:r w:rsidRPr="00391FCC">
              <w:rPr>
                <w:rFonts w:ascii="Segoe UI Symbol" w:eastAsia="Arial Unicode MS" w:hAnsi="Segoe UI Symbol" w:cs="Segoe UI Symbol"/>
                <w:b/>
                <w:bCs/>
                <w:color w:val="9BBB59" w:themeColor="accent3"/>
              </w:rPr>
              <w:t>PASS</w:t>
            </w:r>
          </w:p>
        </w:tc>
      </w:tr>
      <w:tr w:rsidR="007153CE" w14:paraId="69415258" w14:textId="77777777" w:rsidTr="007A4412">
        <w:trPr>
          <w:trHeight w:val="564"/>
        </w:trPr>
        <w:tc>
          <w:tcPr>
            <w:tcW w:w="900" w:type="dxa"/>
            <w:shd w:val="clear" w:color="auto" w:fill="auto"/>
            <w:tcMar>
              <w:top w:w="100" w:type="dxa"/>
              <w:left w:w="100" w:type="dxa"/>
              <w:bottom w:w="100" w:type="dxa"/>
              <w:right w:w="100" w:type="dxa"/>
            </w:tcMar>
          </w:tcPr>
          <w:p w14:paraId="3BE1973D" w14:textId="43654CF9" w:rsidR="007153CE" w:rsidRDefault="007153CE" w:rsidP="00391FCC">
            <w:pPr>
              <w:widowControl w:val="0"/>
              <w:spacing w:line="240" w:lineRule="auto"/>
            </w:pPr>
            <w:r>
              <w:t>11.</w:t>
            </w:r>
          </w:p>
        </w:tc>
        <w:tc>
          <w:tcPr>
            <w:tcW w:w="2776" w:type="dxa"/>
            <w:shd w:val="clear" w:color="auto" w:fill="auto"/>
            <w:tcMar>
              <w:top w:w="100" w:type="dxa"/>
              <w:left w:w="100" w:type="dxa"/>
              <w:bottom w:w="100" w:type="dxa"/>
              <w:right w:w="100" w:type="dxa"/>
            </w:tcMar>
          </w:tcPr>
          <w:p w14:paraId="5873C2D2" w14:textId="54B3D47B" w:rsidR="007153CE" w:rsidRDefault="007153CE" w:rsidP="00391FCC">
            <w:pPr>
              <w:widowControl w:val="0"/>
              <w:spacing w:line="240" w:lineRule="auto"/>
            </w:pPr>
            <w:r>
              <w:t>User clicks the nav bar</w:t>
            </w:r>
          </w:p>
        </w:tc>
        <w:tc>
          <w:tcPr>
            <w:tcW w:w="2551" w:type="dxa"/>
            <w:shd w:val="clear" w:color="auto" w:fill="auto"/>
            <w:tcMar>
              <w:top w:w="100" w:type="dxa"/>
              <w:left w:w="100" w:type="dxa"/>
              <w:bottom w:w="100" w:type="dxa"/>
              <w:right w:w="100" w:type="dxa"/>
            </w:tcMar>
          </w:tcPr>
          <w:p w14:paraId="6C05CCF3" w14:textId="0C78D01F" w:rsidR="007153CE" w:rsidRDefault="007153CE" w:rsidP="00391FCC">
            <w:pPr>
              <w:widowControl w:val="0"/>
              <w:spacing w:line="240" w:lineRule="auto"/>
            </w:pPr>
            <w:r>
              <w:t>Nav bar will open on right hand side of screen</w:t>
            </w:r>
          </w:p>
        </w:tc>
        <w:tc>
          <w:tcPr>
            <w:tcW w:w="1985" w:type="dxa"/>
          </w:tcPr>
          <w:p w14:paraId="35947E3D" w14:textId="2F0896CF" w:rsidR="007153CE" w:rsidRDefault="007153CE" w:rsidP="00391FCC">
            <w:pPr>
              <w:widowControl w:val="0"/>
              <w:spacing w:line="240" w:lineRule="auto"/>
              <w:rPr>
                <w:rFonts w:ascii="Segoe UI Symbol" w:eastAsia="Arial Unicode MS" w:hAnsi="Segoe UI Symbol" w:cs="Segoe UI Symbol"/>
              </w:rPr>
            </w:pPr>
            <w:r>
              <w:rPr>
                <w:rFonts w:ascii="Segoe UI Symbol" w:eastAsia="Arial Unicode MS" w:hAnsi="Segoe UI Symbol" w:cs="Segoe UI Symbol"/>
              </w:rPr>
              <w:t>Nav bar opens on the right side of the screen</w:t>
            </w:r>
          </w:p>
        </w:tc>
        <w:tc>
          <w:tcPr>
            <w:tcW w:w="1559" w:type="dxa"/>
            <w:shd w:val="clear" w:color="auto" w:fill="auto"/>
            <w:tcMar>
              <w:top w:w="100" w:type="dxa"/>
              <w:left w:w="100" w:type="dxa"/>
              <w:bottom w:w="100" w:type="dxa"/>
              <w:right w:w="100" w:type="dxa"/>
            </w:tcMar>
          </w:tcPr>
          <w:p w14:paraId="1CBBBCA9" w14:textId="29CB0EDF" w:rsidR="007153CE" w:rsidRPr="00391FCC" w:rsidRDefault="007153CE" w:rsidP="00391FCC">
            <w:pPr>
              <w:widowControl w:val="0"/>
              <w:spacing w:line="240" w:lineRule="auto"/>
              <w:rPr>
                <w:rFonts w:ascii="Segoe UI Symbol" w:eastAsia="Arial Unicode MS" w:hAnsi="Segoe UI Symbol" w:cs="Segoe UI Symbol"/>
                <w:b/>
                <w:bCs/>
                <w:color w:val="9BBB59" w:themeColor="accent3"/>
              </w:rPr>
            </w:pPr>
            <w:r w:rsidRPr="00391FCC">
              <w:rPr>
                <w:rFonts w:ascii="Segoe UI Symbol" w:eastAsia="Arial Unicode MS" w:hAnsi="Segoe UI Symbol" w:cs="Segoe UI Symbol"/>
                <w:b/>
                <w:bCs/>
                <w:color w:val="9BBB59" w:themeColor="accent3"/>
              </w:rPr>
              <w:t>PASS</w:t>
            </w:r>
          </w:p>
        </w:tc>
      </w:tr>
      <w:tr w:rsidR="007153CE" w14:paraId="323B249A" w14:textId="77777777" w:rsidTr="007A4412">
        <w:trPr>
          <w:trHeight w:val="564"/>
        </w:trPr>
        <w:tc>
          <w:tcPr>
            <w:tcW w:w="900" w:type="dxa"/>
            <w:shd w:val="clear" w:color="auto" w:fill="auto"/>
            <w:tcMar>
              <w:top w:w="100" w:type="dxa"/>
              <w:left w:w="100" w:type="dxa"/>
              <w:bottom w:w="100" w:type="dxa"/>
              <w:right w:w="100" w:type="dxa"/>
            </w:tcMar>
          </w:tcPr>
          <w:p w14:paraId="405B7D33" w14:textId="7F7FEC6C" w:rsidR="007153CE" w:rsidRDefault="007153CE" w:rsidP="00391FCC">
            <w:pPr>
              <w:widowControl w:val="0"/>
              <w:spacing w:line="240" w:lineRule="auto"/>
            </w:pPr>
            <w:r>
              <w:lastRenderedPageBreak/>
              <w:t>12.</w:t>
            </w:r>
          </w:p>
        </w:tc>
        <w:tc>
          <w:tcPr>
            <w:tcW w:w="2776" w:type="dxa"/>
            <w:shd w:val="clear" w:color="auto" w:fill="auto"/>
            <w:tcMar>
              <w:top w:w="100" w:type="dxa"/>
              <w:left w:w="100" w:type="dxa"/>
              <w:bottom w:w="100" w:type="dxa"/>
              <w:right w:w="100" w:type="dxa"/>
            </w:tcMar>
          </w:tcPr>
          <w:p w14:paraId="10DEE0B3" w14:textId="6B15F128" w:rsidR="007153CE" w:rsidRDefault="007153CE" w:rsidP="00391FCC">
            <w:pPr>
              <w:widowControl w:val="0"/>
              <w:spacing w:line="240" w:lineRule="auto"/>
            </w:pPr>
            <w:r>
              <w:t>Image carousel should cycle through information and images automatically</w:t>
            </w:r>
          </w:p>
        </w:tc>
        <w:tc>
          <w:tcPr>
            <w:tcW w:w="2551" w:type="dxa"/>
            <w:shd w:val="clear" w:color="auto" w:fill="auto"/>
            <w:tcMar>
              <w:top w:w="100" w:type="dxa"/>
              <w:left w:w="100" w:type="dxa"/>
              <w:bottom w:w="100" w:type="dxa"/>
              <w:right w:w="100" w:type="dxa"/>
            </w:tcMar>
          </w:tcPr>
          <w:p w14:paraId="515EFE54" w14:textId="54DCCBCE" w:rsidR="007153CE" w:rsidRDefault="007153CE" w:rsidP="00391FCC">
            <w:pPr>
              <w:widowControl w:val="0"/>
              <w:spacing w:line="240" w:lineRule="auto"/>
            </w:pPr>
            <w:r>
              <w:t>Carousel cycles through loaded info</w:t>
            </w:r>
          </w:p>
        </w:tc>
        <w:tc>
          <w:tcPr>
            <w:tcW w:w="1985" w:type="dxa"/>
          </w:tcPr>
          <w:p w14:paraId="444FCB69" w14:textId="105390DC" w:rsidR="007153CE" w:rsidRDefault="007153CE" w:rsidP="00391FCC">
            <w:pPr>
              <w:widowControl w:val="0"/>
              <w:spacing w:line="240" w:lineRule="auto"/>
              <w:rPr>
                <w:rFonts w:ascii="Segoe UI Symbol" w:eastAsia="Arial Unicode MS" w:hAnsi="Segoe UI Symbol" w:cs="Segoe UI Symbol"/>
              </w:rPr>
            </w:pPr>
            <w:r>
              <w:t>Carousel cycles through loaded info</w:t>
            </w:r>
          </w:p>
        </w:tc>
        <w:tc>
          <w:tcPr>
            <w:tcW w:w="1559" w:type="dxa"/>
            <w:shd w:val="clear" w:color="auto" w:fill="auto"/>
            <w:tcMar>
              <w:top w:w="100" w:type="dxa"/>
              <w:left w:w="100" w:type="dxa"/>
              <w:bottom w:w="100" w:type="dxa"/>
              <w:right w:w="100" w:type="dxa"/>
            </w:tcMar>
          </w:tcPr>
          <w:p w14:paraId="443B4E64" w14:textId="33CDB791" w:rsidR="007153CE" w:rsidRPr="00391FCC" w:rsidRDefault="007153CE" w:rsidP="00391FCC">
            <w:pPr>
              <w:widowControl w:val="0"/>
              <w:spacing w:line="240" w:lineRule="auto"/>
              <w:rPr>
                <w:rFonts w:ascii="Segoe UI Symbol" w:eastAsia="Arial Unicode MS" w:hAnsi="Segoe UI Symbol" w:cs="Segoe UI Symbol"/>
                <w:b/>
                <w:bCs/>
                <w:color w:val="9BBB59" w:themeColor="accent3"/>
              </w:rPr>
            </w:pPr>
            <w:r w:rsidRPr="00391FCC">
              <w:rPr>
                <w:rFonts w:ascii="Segoe UI Symbol" w:eastAsia="Arial Unicode MS" w:hAnsi="Segoe UI Symbol" w:cs="Segoe UI Symbol"/>
                <w:b/>
                <w:bCs/>
                <w:color w:val="9BBB59" w:themeColor="accent3"/>
              </w:rPr>
              <w:t>PASS</w:t>
            </w:r>
          </w:p>
        </w:tc>
      </w:tr>
      <w:tr w:rsidR="006C0D81" w14:paraId="6B9B7831" w14:textId="77777777" w:rsidTr="007A4412">
        <w:trPr>
          <w:trHeight w:val="564"/>
        </w:trPr>
        <w:tc>
          <w:tcPr>
            <w:tcW w:w="900" w:type="dxa"/>
            <w:shd w:val="clear" w:color="auto" w:fill="auto"/>
            <w:tcMar>
              <w:top w:w="100" w:type="dxa"/>
              <w:left w:w="100" w:type="dxa"/>
              <w:bottom w:w="100" w:type="dxa"/>
              <w:right w:w="100" w:type="dxa"/>
            </w:tcMar>
          </w:tcPr>
          <w:p w14:paraId="317B706D" w14:textId="028A3FFE" w:rsidR="006C0D81" w:rsidRDefault="007B1E96" w:rsidP="00391FCC">
            <w:pPr>
              <w:widowControl w:val="0"/>
              <w:spacing w:line="240" w:lineRule="auto"/>
            </w:pPr>
            <w:r>
              <w:t>13.</w:t>
            </w:r>
          </w:p>
        </w:tc>
        <w:tc>
          <w:tcPr>
            <w:tcW w:w="2776" w:type="dxa"/>
            <w:shd w:val="clear" w:color="auto" w:fill="auto"/>
            <w:tcMar>
              <w:top w:w="100" w:type="dxa"/>
              <w:left w:w="100" w:type="dxa"/>
              <w:bottom w:w="100" w:type="dxa"/>
              <w:right w:w="100" w:type="dxa"/>
            </w:tcMar>
          </w:tcPr>
          <w:p w14:paraId="6794E44E" w14:textId="5FF62B50" w:rsidR="006C0D81" w:rsidRDefault="004842A5" w:rsidP="00391FCC">
            <w:pPr>
              <w:widowControl w:val="0"/>
              <w:spacing w:line="240" w:lineRule="auto"/>
            </w:pPr>
            <w:r>
              <w:t>User creates a new playdate</w:t>
            </w:r>
          </w:p>
        </w:tc>
        <w:tc>
          <w:tcPr>
            <w:tcW w:w="2551" w:type="dxa"/>
            <w:shd w:val="clear" w:color="auto" w:fill="auto"/>
            <w:tcMar>
              <w:top w:w="100" w:type="dxa"/>
              <w:left w:w="100" w:type="dxa"/>
              <w:bottom w:w="100" w:type="dxa"/>
              <w:right w:w="100" w:type="dxa"/>
            </w:tcMar>
          </w:tcPr>
          <w:p w14:paraId="560774F4" w14:textId="30D585D2" w:rsidR="006C0D81" w:rsidRDefault="004842A5" w:rsidP="00391FCC">
            <w:pPr>
              <w:widowControl w:val="0"/>
              <w:spacing w:line="240" w:lineRule="auto"/>
            </w:pPr>
            <w:r>
              <w:t xml:space="preserve">Information saves to database, </w:t>
            </w:r>
            <w:r w:rsidR="00C6247E">
              <w:t>Index page loads with the new playdate</w:t>
            </w:r>
          </w:p>
        </w:tc>
        <w:tc>
          <w:tcPr>
            <w:tcW w:w="1985" w:type="dxa"/>
          </w:tcPr>
          <w:p w14:paraId="771E8EB4" w14:textId="67FA2AE8" w:rsidR="006C0D81" w:rsidRDefault="0055656F" w:rsidP="00391FCC">
            <w:pPr>
              <w:widowControl w:val="0"/>
              <w:spacing w:line="240" w:lineRule="auto"/>
            </w:pPr>
            <w:r>
              <w:t>Information is uploaded and index is reloaded</w:t>
            </w:r>
          </w:p>
        </w:tc>
        <w:tc>
          <w:tcPr>
            <w:tcW w:w="1559" w:type="dxa"/>
            <w:shd w:val="clear" w:color="auto" w:fill="auto"/>
            <w:tcMar>
              <w:top w:w="100" w:type="dxa"/>
              <w:left w:w="100" w:type="dxa"/>
              <w:bottom w:w="100" w:type="dxa"/>
              <w:right w:w="100" w:type="dxa"/>
            </w:tcMar>
          </w:tcPr>
          <w:p w14:paraId="6A5575F7" w14:textId="5AF1E381" w:rsidR="006C0D81" w:rsidRPr="00391FCC" w:rsidRDefault="0055656F" w:rsidP="00391FCC">
            <w:pPr>
              <w:widowControl w:val="0"/>
              <w:spacing w:line="240" w:lineRule="auto"/>
              <w:rPr>
                <w:rFonts w:ascii="Segoe UI Symbol" w:eastAsia="Arial Unicode MS" w:hAnsi="Segoe UI Symbol" w:cs="Segoe UI Symbol"/>
                <w:b/>
                <w:bCs/>
                <w:color w:val="9BBB59" w:themeColor="accent3"/>
              </w:rPr>
            </w:pPr>
            <w:r w:rsidRPr="00391FCC">
              <w:rPr>
                <w:rFonts w:ascii="Segoe UI Symbol" w:eastAsia="Arial Unicode MS" w:hAnsi="Segoe UI Symbol" w:cs="Segoe UI Symbol"/>
                <w:b/>
                <w:bCs/>
                <w:color w:val="9BBB59" w:themeColor="accent3"/>
              </w:rPr>
              <w:t>PASS</w:t>
            </w:r>
          </w:p>
        </w:tc>
      </w:tr>
      <w:tr w:rsidR="006C0D81" w14:paraId="5C8F56F5" w14:textId="77777777" w:rsidTr="007A4412">
        <w:trPr>
          <w:trHeight w:val="564"/>
        </w:trPr>
        <w:tc>
          <w:tcPr>
            <w:tcW w:w="900" w:type="dxa"/>
            <w:shd w:val="clear" w:color="auto" w:fill="auto"/>
            <w:tcMar>
              <w:top w:w="100" w:type="dxa"/>
              <w:left w:w="100" w:type="dxa"/>
              <w:bottom w:w="100" w:type="dxa"/>
              <w:right w:w="100" w:type="dxa"/>
            </w:tcMar>
          </w:tcPr>
          <w:p w14:paraId="52689954" w14:textId="3CE842FE" w:rsidR="006C0D81" w:rsidRDefault="0055656F" w:rsidP="00391FCC">
            <w:pPr>
              <w:widowControl w:val="0"/>
              <w:spacing w:line="240" w:lineRule="auto"/>
            </w:pPr>
            <w:r>
              <w:t>14.</w:t>
            </w:r>
          </w:p>
        </w:tc>
        <w:tc>
          <w:tcPr>
            <w:tcW w:w="2776" w:type="dxa"/>
            <w:shd w:val="clear" w:color="auto" w:fill="auto"/>
            <w:tcMar>
              <w:top w:w="100" w:type="dxa"/>
              <w:left w:w="100" w:type="dxa"/>
              <w:bottom w:w="100" w:type="dxa"/>
              <w:right w:w="100" w:type="dxa"/>
            </w:tcMar>
          </w:tcPr>
          <w:p w14:paraId="11CF0116" w14:textId="6A819EA8" w:rsidR="006C0D81" w:rsidRDefault="0055656F" w:rsidP="00391FCC">
            <w:pPr>
              <w:widowControl w:val="0"/>
              <w:spacing w:line="240" w:lineRule="auto"/>
            </w:pPr>
            <w:r>
              <w:t xml:space="preserve">User tries to </w:t>
            </w:r>
            <w:r w:rsidR="0086335A">
              <w:t>create a playdate without entering all the fields.</w:t>
            </w:r>
          </w:p>
        </w:tc>
        <w:tc>
          <w:tcPr>
            <w:tcW w:w="2551" w:type="dxa"/>
            <w:shd w:val="clear" w:color="auto" w:fill="auto"/>
            <w:tcMar>
              <w:top w:w="100" w:type="dxa"/>
              <w:left w:w="100" w:type="dxa"/>
              <w:bottom w:w="100" w:type="dxa"/>
              <w:right w:w="100" w:type="dxa"/>
            </w:tcMar>
          </w:tcPr>
          <w:p w14:paraId="4D696D1A" w14:textId="7054493D" w:rsidR="006C0D81" w:rsidRDefault="0086335A" w:rsidP="00391FCC">
            <w:pPr>
              <w:widowControl w:val="0"/>
              <w:spacing w:line="240" w:lineRule="auto"/>
            </w:pPr>
            <w:r>
              <w:t>Form should reload and highlight fields that need to be entered</w:t>
            </w:r>
          </w:p>
        </w:tc>
        <w:tc>
          <w:tcPr>
            <w:tcW w:w="1985" w:type="dxa"/>
          </w:tcPr>
          <w:p w14:paraId="608B5C8E" w14:textId="0A35C901" w:rsidR="006C0D81" w:rsidRDefault="000C253F" w:rsidP="00391FCC">
            <w:pPr>
              <w:widowControl w:val="0"/>
              <w:spacing w:line="240" w:lineRule="auto"/>
            </w:pPr>
            <w:r>
              <w:t>Website crashes with unhandled exception</w:t>
            </w:r>
          </w:p>
        </w:tc>
        <w:tc>
          <w:tcPr>
            <w:tcW w:w="1559" w:type="dxa"/>
            <w:shd w:val="clear" w:color="auto" w:fill="auto"/>
            <w:tcMar>
              <w:top w:w="100" w:type="dxa"/>
              <w:left w:w="100" w:type="dxa"/>
              <w:bottom w:w="100" w:type="dxa"/>
              <w:right w:w="100" w:type="dxa"/>
            </w:tcMar>
          </w:tcPr>
          <w:p w14:paraId="5D6A92D1" w14:textId="3D2F0DD6" w:rsidR="006C0D81" w:rsidRPr="00391FCC" w:rsidRDefault="000C253F" w:rsidP="00391FCC">
            <w:pPr>
              <w:widowControl w:val="0"/>
              <w:spacing w:line="240" w:lineRule="auto"/>
              <w:rPr>
                <w:rFonts w:ascii="Segoe UI Symbol" w:eastAsia="Arial Unicode MS" w:hAnsi="Segoe UI Symbol" w:cs="Segoe UI Symbol"/>
                <w:b/>
                <w:bCs/>
                <w:color w:val="9BBB59" w:themeColor="accent3"/>
              </w:rPr>
            </w:pPr>
            <w:r w:rsidRPr="009E6CB9">
              <w:rPr>
                <w:rFonts w:ascii="Segoe UI Symbol" w:eastAsia="Arial Unicode MS" w:hAnsi="Segoe UI Symbol" w:cs="Segoe UI Symbol"/>
                <w:b/>
                <w:bCs/>
                <w:color w:val="C0504D" w:themeColor="accent2"/>
              </w:rPr>
              <w:t>FAIL</w:t>
            </w:r>
          </w:p>
        </w:tc>
      </w:tr>
      <w:tr w:rsidR="000C253F" w14:paraId="78B352D8" w14:textId="77777777" w:rsidTr="007A4412">
        <w:trPr>
          <w:trHeight w:val="564"/>
        </w:trPr>
        <w:tc>
          <w:tcPr>
            <w:tcW w:w="900" w:type="dxa"/>
            <w:shd w:val="clear" w:color="auto" w:fill="auto"/>
            <w:tcMar>
              <w:top w:w="100" w:type="dxa"/>
              <w:left w:w="100" w:type="dxa"/>
              <w:bottom w:w="100" w:type="dxa"/>
              <w:right w:w="100" w:type="dxa"/>
            </w:tcMar>
          </w:tcPr>
          <w:p w14:paraId="2743C243" w14:textId="22C5ACD7" w:rsidR="000C253F" w:rsidRDefault="00A905D7" w:rsidP="00391FCC">
            <w:pPr>
              <w:widowControl w:val="0"/>
              <w:spacing w:line="240" w:lineRule="auto"/>
            </w:pPr>
            <w:r>
              <w:t>15.</w:t>
            </w:r>
          </w:p>
        </w:tc>
        <w:tc>
          <w:tcPr>
            <w:tcW w:w="2776" w:type="dxa"/>
            <w:shd w:val="clear" w:color="auto" w:fill="auto"/>
            <w:tcMar>
              <w:top w:w="100" w:type="dxa"/>
              <w:left w:w="100" w:type="dxa"/>
              <w:bottom w:w="100" w:type="dxa"/>
              <w:right w:w="100" w:type="dxa"/>
            </w:tcMar>
          </w:tcPr>
          <w:p w14:paraId="6D805329" w14:textId="40DB3D65" w:rsidR="000C253F" w:rsidRDefault="00A905D7" w:rsidP="00391FCC">
            <w:pPr>
              <w:widowControl w:val="0"/>
              <w:spacing w:line="240" w:lineRule="auto"/>
            </w:pPr>
            <w:r>
              <w:t>Receiving users loads the playdate page</w:t>
            </w:r>
          </w:p>
        </w:tc>
        <w:tc>
          <w:tcPr>
            <w:tcW w:w="2551" w:type="dxa"/>
            <w:shd w:val="clear" w:color="auto" w:fill="auto"/>
            <w:tcMar>
              <w:top w:w="100" w:type="dxa"/>
              <w:left w:w="100" w:type="dxa"/>
              <w:bottom w:w="100" w:type="dxa"/>
              <w:right w:w="100" w:type="dxa"/>
            </w:tcMar>
          </w:tcPr>
          <w:p w14:paraId="6F034F64" w14:textId="728E74FE" w:rsidR="000C253F" w:rsidRDefault="00A545D0" w:rsidP="00391FCC">
            <w:pPr>
              <w:widowControl w:val="0"/>
              <w:spacing w:line="240" w:lineRule="auto"/>
            </w:pPr>
            <w:r>
              <w:t>Index page will load with the matching user id</w:t>
            </w:r>
          </w:p>
        </w:tc>
        <w:tc>
          <w:tcPr>
            <w:tcW w:w="1985" w:type="dxa"/>
          </w:tcPr>
          <w:p w14:paraId="6D09A723" w14:textId="39D64AC3" w:rsidR="000C253F" w:rsidRDefault="00A545D0" w:rsidP="00391FCC">
            <w:pPr>
              <w:widowControl w:val="0"/>
              <w:spacing w:line="240" w:lineRule="auto"/>
            </w:pPr>
            <w:r>
              <w:t>Index page was loaded and only displayed the matching playdates</w:t>
            </w:r>
          </w:p>
        </w:tc>
        <w:tc>
          <w:tcPr>
            <w:tcW w:w="1559" w:type="dxa"/>
            <w:shd w:val="clear" w:color="auto" w:fill="auto"/>
            <w:tcMar>
              <w:top w:w="100" w:type="dxa"/>
              <w:left w:w="100" w:type="dxa"/>
              <w:bottom w:w="100" w:type="dxa"/>
              <w:right w:w="100" w:type="dxa"/>
            </w:tcMar>
          </w:tcPr>
          <w:p w14:paraId="265DD4A4" w14:textId="33F36436" w:rsidR="000C253F" w:rsidRPr="009E6CB9" w:rsidRDefault="00A545D0" w:rsidP="00391FCC">
            <w:pPr>
              <w:widowControl w:val="0"/>
              <w:spacing w:line="240" w:lineRule="auto"/>
              <w:rPr>
                <w:rFonts w:ascii="Segoe UI Symbol" w:eastAsia="Arial Unicode MS" w:hAnsi="Segoe UI Symbol" w:cs="Segoe UI Symbol"/>
                <w:b/>
                <w:bCs/>
                <w:color w:val="C0504D" w:themeColor="accent2"/>
              </w:rPr>
            </w:pPr>
            <w:r w:rsidRPr="00391FCC">
              <w:rPr>
                <w:rFonts w:ascii="Segoe UI Symbol" w:eastAsia="Arial Unicode MS" w:hAnsi="Segoe UI Symbol" w:cs="Segoe UI Symbol"/>
                <w:b/>
                <w:bCs/>
                <w:color w:val="9BBB59" w:themeColor="accent3"/>
              </w:rPr>
              <w:t>PASS</w:t>
            </w:r>
          </w:p>
        </w:tc>
      </w:tr>
      <w:tr w:rsidR="000C253F" w14:paraId="50BC7852" w14:textId="77777777" w:rsidTr="007A4412">
        <w:trPr>
          <w:trHeight w:val="564"/>
        </w:trPr>
        <w:tc>
          <w:tcPr>
            <w:tcW w:w="900" w:type="dxa"/>
            <w:shd w:val="clear" w:color="auto" w:fill="auto"/>
            <w:tcMar>
              <w:top w:w="100" w:type="dxa"/>
              <w:left w:w="100" w:type="dxa"/>
              <w:bottom w:w="100" w:type="dxa"/>
              <w:right w:w="100" w:type="dxa"/>
            </w:tcMar>
          </w:tcPr>
          <w:p w14:paraId="56467B6A" w14:textId="5C3760B5" w:rsidR="000C253F" w:rsidRDefault="00A545D0" w:rsidP="00391FCC">
            <w:pPr>
              <w:widowControl w:val="0"/>
              <w:spacing w:line="240" w:lineRule="auto"/>
            </w:pPr>
            <w:r>
              <w:t>16.</w:t>
            </w:r>
          </w:p>
        </w:tc>
        <w:tc>
          <w:tcPr>
            <w:tcW w:w="2776" w:type="dxa"/>
            <w:shd w:val="clear" w:color="auto" w:fill="auto"/>
            <w:tcMar>
              <w:top w:w="100" w:type="dxa"/>
              <w:left w:w="100" w:type="dxa"/>
              <w:bottom w:w="100" w:type="dxa"/>
              <w:right w:w="100" w:type="dxa"/>
            </w:tcMar>
          </w:tcPr>
          <w:p w14:paraId="68F96D5E" w14:textId="14FB7E93" w:rsidR="000C253F" w:rsidRDefault="00A545D0" w:rsidP="00391FCC">
            <w:pPr>
              <w:widowControl w:val="0"/>
              <w:spacing w:line="240" w:lineRule="auto"/>
            </w:pPr>
            <w:r>
              <w:t xml:space="preserve">Receiving user </w:t>
            </w:r>
            <w:r w:rsidR="00307D1A">
              <w:t>accepts the playdate</w:t>
            </w:r>
          </w:p>
        </w:tc>
        <w:tc>
          <w:tcPr>
            <w:tcW w:w="2551" w:type="dxa"/>
            <w:shd w:val="clear" w:color="auto" w:fill="auto"/>
            <w:tcMar>
              <w:top w:w="100" w:type="dxa"/>
              <w:left w:w="100" w:type="dxa"/>
              <w:bottom w:w="100" w:type="dxa"/>
              <w:right w:w="100" w:type="dxa"/>
            </w:tcMar>
          </w:tcPr>
          <w:p w14:paraId="43E5A383" w14:textId="79BC8298" w:rsidR="000C253F" w:rsidRDefault="00307D1A" w:rsidP="00391FCC">
            <w:pPr>
              <w:widowControl w:val="0"/>
              <w:spacing w:line="240" w:lineRule="auto"/>
            </w:pPr>
            <w:r>
              <w:t>Database will update with the true value and index page will reload</w:t>
            </w:r>
          </w:p>
        </w:tc>
        <w:tc>
          <w:tcPr>
            <w:tcW w:w="1985" w:type="dxa"/>
          </w:tcPr>
          <w:p w14:paraId="5BBEB5CD" w14:textId="0549CE12" w:rsidR="000C253F" w:rsidRDefault="00130E86" w:rsidP="00391FCC">
            <w:pPr>
              <w:widowControl w:val="0"/>
              <w:spacing w:line="240" w:lineRule="auto"/>
            </w:pPr>
            <w:r>
              <w:t>Database was updated and page was reloaded</w:t>
            </w:r>
          </w:p>
        </w:tc>
        <w:tc>
          <w:tcPr>
            <w:tcW w:w="1559" w:type="dxa"/>
            <w:shd w:val="clear" w:color="auto" w:fill="auto"/>
            <w:tcMar>
              <w:top w:w="100" w:type="dxa"/>
              <w:left w:w="100" w:type="dxa"/>
              <w:bottom w:w="100" w:type="dxa"/>
              <w:right w:w="100" w:type="dxa"/>
            </w:tcMar>
          </w:tcPr>
          <w:p w14:paraId="3E5151D0" w14:textId="6A942A8B" w:rsidR="000C253F" w:rsidRPr="009E6CB9" w:rsidRDefault="00130E86" w:rsidP="00391FCC">
            <w:pPr>
              <w:widowControl w:val="0"/>
              <w:spacing w:line="240" w:lineRule="auto"/>
              <w:rPr>
                <w:rFonts w:ascii="Segoe UI Symbol" w:eastAsia="Arial Unicode MS" w:hAnsi="Segoe UI Symbol" w:cs="Segoe UI Symbol"/>
                <w:b/>
                <w:bCs/>
                <w:color w:val="C0504D" w:themeColor="accent2"/>
              </w:rPr>
            </w:pPr>
            <w:r w:rsidRPr="00391FCC">
              <w:rPr>
                <w:rFonts w:ascii="Segoe UI Symbol" w:eastAsia="Arial Unicode MS" w:hAnsi="Segoe UI Symbol" w:cs="Segoe UI Symbol"/>
                <w:b/>
                <w:bCs/>
                <w:color w:val="9BBB59" w:themeColor="accent3"/>
              </w:rPr>
              <w:t>PASS</w:t>
            </w:r>
          </w:p>
        </w:tc>
      </w:tr>
    </w:tbl>
    <w:p w14:paraId="7B86EF2E" w14:textId="77777777" w:rsidR="00D075FF" w:rsidRDefault="00D075FF" w:rsidP="00D075FF"/>
    <w:p w14:paraId="7B86EF67" w14:textId="77777777" w:rsidR="00D075FF" w:rsidRPr="00D075FF" w:rsidRDefault="00D075FF" w:rsidP="00D075FF"/>
    <w:sectPr w:rsidR="00D075FF" w:rsidRPr="00D075FF" w:rsidSect="005C51B1">
      <w:pgSz w:w="12240" w:h="15840"/>
      <w:pgMar w:top="1440" w:right="1440"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D30D8" w14:textId="77777777" w:rsidR="002D37D9" w:rsidRDefault="002D37D9">
      <w:pPr>
        <w:spacing w:line="240" w:lineRule="auto"/>
      </w:pPr>
      <w:r>
        <w:separator/>
      </w:r>
    </w:p>
  </w:endnote>
  <w:endnote w:type="continuationSeparator" w:id="0">
    <w:p w14:paraId="2837CE8C" w14:textId="77777777" w:rsidR="002D37D9" w:rsidRDefault="002D3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EF6F" w14:textId="77777777" w:rsidR="007B1BAC" w:rsidRPr="006D18A5" w:rsidRDefault="007B1BAC" w:rsidP="007B1BAC">
    <w:pPr>
      <w:pStyle w:val="Footer"/>
      <w:tabs>
        <w:tab w:val="center" w:pos="4962"/>
        <w:tab w:val="right" w:pos="10206"/>
      </w:tabs>
      <w:rPr>
        <w:b/>
        <w:color w:val="FFFFFF" w:themeColor="background1"/>
        <w:sz w:val="36"/>
        <w:szCs w:val="36"/>
      </w:rPr>
    </w:pPr>
    <w:r>
      <w:rPr>
        <w:b/>
        <w:noProof/>
        <w:color w:val="002060"/>
        <w:sz w:val="36"/>
        <w:szCs w:val="36"/>
        <w:lang w:val="en-AU"/>
      </w:rPr>
      <mc:AlternateContent>
        <mc:Choice Requires="wps">
          <w:drawing>
            <wp:anchor distT="0" distB="0" distL="114300" distR="114300" simplePos="0" relativeHeight="251663360" behindDoc="1" locked="0" layoutInCell="1" allowOverlap="1" wp14:anchorId="7B86EF78" wp14:editId="7B86EF79">
              <wp:simplePos x="0" y="0"/>
              <wp:positionH relativeFrom="page">
                <wp:align>left</wp:align>
              </wp:positionH>
              <wp:positionV relativeFrom="bottomMargin">
                <wp:posOffset>6350</wp:posOffset>
              </wp:positionV>
              <wp:extent cx="7764780" cy="1424940"/>
              <wp:effectExtent l="0" t="0" r="26670" b="2286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4780" cy="1424940"/>
                      </a:xfrm>
                      <a:prstGeom prst="rect">
                        <a:avLst/>
                      </a:prstGeom>
                      <a:solidFill>
                        <a:srgbClr val="00579E"/>
                      </a:solidFill>
                      <a:ln w="9525">
                        <a:solidFill>
                          <a:srgbClr val="00579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78D57" id="Rectangle 6" o:spid="_x0000_s1026" style="position:absolute;margin-left:0;margin-top:.5pt;width:611.4pt;height:112.2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" fillcolor="#00579e" strokecolor="#00579e">
              <w10:wrap anchorx="page" anchory="margin"/>
            </v:rect>
          </w:pict>
        </mc:Fallback>
      </mc:AlternateContent>
    </w:r>
    <w:r>
      <w:rPr>
        <w:b/>
        <w:noProof/>
        <w:color w:val="002060"/>
        <w:sz w:val="36"/>
        <w:szCs w:val="36"/>
        <w:lang w:val="en-AU"/>
      </w:rPr>
      <w:drawing>
        <wp:anchor distT="0" distB="0" distL="114300" distR="114300" simplePos="0" relativeHeight="251664384" behindDoc="0" locked="0" layoutInCell="1" allowOverlap="1" wp14:anchorId="7B86EF7A" wp14:editId="7B86EF7B">
          <wp:simplePos x="0" y="0"/>
          <wp:positionH relativeFrom="column">
            <wp:posOffset>-266065</wp:posOffset>
          </wp:positionH>
          <wp:positionV relativeFrom="paragraph">
            <wp:posOffset>-29210</wp:posOffset>
          </wp:positionV>
          <wp:extent cx="1736090" cy="605155"/>
          <wp:effectExtent l="19050" t="0" r="0" b="0"/>
          <wp:wrapNone/>
          <wp:docPr id="24" name="Picture 24" descr="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png"/>
                  <pic:cNvPicPr/>
                </pic:nvPicPr>
                <pic:blipFill>
                  <a:blip r:embed="rId1"/>
                  <a:stretch>
                    <a:fillRect/>
                  </a:stretch>
                </pic:blipFill>
                <pic:spPr>
                  <a:xfrm>
                    <a:off x="0" y="0"/>
                    <a:ext cx="1736090" cy="605155"/>
                  </a:xfrm>
                  <a:prstGeom prst="rect">
                    <a:avLst/>
                  </a:prstGeom>
                </pic:spPr>
              </pic:pic>
            </a:graphicData>
          </a:graphic>
        </wp:anchor>
      </w:drawing>
    </w:r>
    <w:r>
      <w:rPr>
        <w:noProof/>
        <w:lang w:val="en-AU"/>
      </w:rPr>
      <mc:AlternateContent>
        <mc:Choice Requires="wps">
          <w:drawing>
            <wp:anchor distT="0" distB="0" distL="114300" distR="114300" simplePos="0" relativeHeight="251662336" behindDoc="0" locked="0" layoutInCell="1" allowOverlap="1" wp14:anchorId="7B86EF7C" wp14:editId="7B86EF7D">
              <wp:simplePos x="0" y="0"/>
              <wp:positionH relativeFrom="column">
                <wp:posOffset>-682625</wp:posOffset>
              </wp:positionH>
              <wp:positionV relativeFrom="paragraph">
                <wp:posOffset>-281305</wp:posOffset>
              </wp:positionV>
              <wp:extent cx="2529840" cy="1005205"/>
              <wp:effectExtent l="0" t="0" r="3810" b="4445"/>
              <wp:wrapNone/>
              <wp:docPr id="5"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9840" cy="1005205"/>
                      </a:xfrm>
                      <a:prstGeom prst="ellipse">
                        <a:avLst/>
                      </a:prstGeom>
                      <a:solidFill>
                        <a:srgbClr val="FFFFFF"/>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12973C" id="Oval 8" o:spid="_x0000_s1026" style="position:absolute;margin-left:-53.75pt;margin-top:-22.15pt;width:199.2pt;height:7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" strokecolor="white [3212]"/>
          </w:pict>
        </mc:Fallback>
      </mc:AlternateContent>
    </w:r>
    <w:r>
      <w:rPr>
        <w:b/>
        <w:color w:val="002060"/>
        <w:sz w:val="36"/>
        <w:szCs w:val="36"/>
      </w:rPr>
      <w:tab/>
    </w:r>
    <w:r w:rsidRPr="006D18A5">
      <w:rPr>
        <w:b/>
        <w:color w:val="FFFFFF" w:themeColor="background1"/>
        <w:sz w:val="36"/>
        <w:szCs w:val="36"/>
      </w:rPr>
      <w:t>08 7324 9800</w:t>
    </w:r>
    <w:r w:rsidRPr="006D18A5">
      <w:rPr>
        <w:b/>
        <w:color w:val="FFFFFF" w:themeColor="background1"/>
        <w:sz w:val="36"/>
        <w:szCs w:val="36"/>
      </w:rPr>
      <w:tab/>
      <w:t>www.aicit.edu.au</w:t>
    </w:r>
  </w:p>
  <w:p w14:paraId="7B86EF70" w14:textId="77777777" w:rsidR="007B1BAC" w:rsidRDefault="007B1BAC" w:rsidP="007B1BAC">
    <w:pPr>
      <w:pStyle w:val="Footer"/>
      <w:tabs>
        <w:tab w:val="left" w:pos="7560"/>
      </w:tabs>
    </w:pPr>
    <w:r>
      <w:tab/>
    </w:r>
  </w:p>
  <w:p w14:paraId="7B86EF71" w14:textId="77777777" w:rsidR="007B1BAC" w:rsidRPr="00982D13" w:rsidRDefault="007B1BAC" w:rsidP="007B1BAC">
    <w:pPr>
      <w:pStyle w:val="Footer"/>
      <w:jc w:val="center"/>
      <w:rPr>
        <w:lang w:val="en-US"/>
      </w:rPr>
    </w:pPr>
    <w:r>
      <w:rPr>
        <w:lang w:val="en-US"/>
      </w:rPr>
      <w:t>Academy IT – Code Standards</w:t>
    </w:r>
  </w:p>
  <w:p w14:paraId="7B86EF72" w14:textId="77777777" w:rsidR="007B1BAC" w:rsidRDefault="007B1BAC" w:rsidP="007B1BAC">
    <w:pPr>
      <w:pStyle w:val="Footer"/>
    </w:pPr>
  </w:p>
  <w:p w14:paraId="7B86EF73" w14:textId="77777777" w:rsidR="007B1BAC" w:rsidRDefault="007B1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DCECA" w14:textId="77777777" w:rsidR="002D37D9" w:rsidRDefault="002D37D9">
      <w:pPr>
        <w:spacing w:line="240" w:lineRule="auto"/>
      </w:pPr>
      <w:r>
        <w:separator/>
      </w:r>
    </w:p>
  </w:footnote>
  <w:footnote w:type="continuationSeparator" w:id="0">
    <w:p w14:paraId="7F0B19F5" w14:textId="77777777" w:rsidR="002D37D9" w:rsidRDefault="002D37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EF6C" w14:textId="77777777" w:rsidR="007B1BAC" w:rsidRDefault="00434AA1" w:rsidP="007B1BAC">
    <w:pPr>
      <w:pStyle w:val="Header"/>
    </w:pPr>
    <w:r>
      <w:rPr>
        <w:noProof/>
        <w:lang w:val="en-AU"/>
      </w:rPr>
      <mc:AlternateContent>
        <mc:Choice Requires="wps">
          <w:drawing>
            <wp:anchor distT="0" distB="0" distL="114300" distR="114300" simplePos="0" relativeHeight="251660288" behindDoc="1" locked="0" layoutInCell="1" allowOverlap="1" wp14:anchorId="7B86EF74" wp14:editId="7B86EF75">
              <wp:simplePos x="0" y="0"/>
              <wp:positionH relativeFrom="page">
                <wp:posOffset>0</wp:posOffset>
              </wp:positionH>
              <wp:positionV relativeFrom="margin">
                <wp:posOffset>-498475</wp:posOffset>
              </wp:positionV>
              <wp:extent cx="10043160" cy="90805"/>
              <wp:effectExtent l="0" t="0" r="15240" b="2349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43160" cy="90805"/>
                      </a:xfrm>
                      <a:prstGeom prst="rect">
                        <a:avLst/>
                      </a:prstGeom>
                      <a:solidFill>
                        <a:srgbClr val="00579E"/>
                      </a:solidFill>
                      <a:ln w="9525">
                        <a:solidFill>
                          <a:srgbClr val="00579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FF000" id="Rectangle 5" o:spid="_x0000_s1026" style="position:absolute;margin-left:0;margin-top:-39.25pt;width:790.8pt;height:7.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" fillcolor="#00579e" strokecolor="#00579e">
              <w10:wrap anchorx="page" anchory="margin"/>
            </v:rect>
          </w:pict>
        </mc:Fallback>
      </mc:AlternateContent>
    </w:r>
    <w:r>
      <w:rPr>
        <w:noProof/>
        <w:lang w:val="en-AU"/>
      </w:rPr>
      <w:drawing>
        <wp:anchor distT="0" distB="0" distL="114300" distR="114300" simplePos="0" relativeHeight="251659264" behindDoc="0" locked="0" layoutInCell="1" allowOverlap="1" wp14:anchorId="7B86EF76" wp14:editId="7B86EF77">
          <wp:simplePos x="0" y="0"/>
          <wp:positionH relativeFrom="page">
            <wp:align>right</wp:align>
          </wp:positionH>
          <wp:positionV relativeFrom="paragraph">
            <wp:posOffset>-430530</wp:posOffset>
          </wp:positionV>
          <wp:extent cx="10058400" cy="8858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58400" cy="885825"/>
                  </a:xfrm>
                  <a:prstGeom prst="rect">
                    <a:avLst/>
                  </a:prstGeom>
                  <a:noFill/>
                </pic:spPr>
              </pic:pic>
            </a:graphicData>
          </a:graphic>
          <wp14:sizeRelH relativeFrom="margin">
            <wp14:pctWidth>0</wp14:pctWidth>
          </wp14:sizeRelH>
        </wp:anchor>
      </w:drawing>
    </w:r>
  </w:p>
  <w:p w14:paraId="7B86EF6D" w14:textId="77777777" w:rsidR="007B1BAC" w:rsidRDefault="007B1BAC" w:rsidP="007B1BAC">
    <w:pPr>
      <w:pStyle w:val="Header"/>
    </w:pPr>
  </w:p>
  <w:p w14:paraId="7B86EF6E" w14:textId="77777777" w:rsidR="0095274A" w:rsidRDefault="009527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13E39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E7511D"/>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B98739D"/>
    <w:multiLevelType w:val="multilevel"/>
    <w:tmpl w:val="26807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DA6898"/>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20B6EF9"/>
    <w:multiLevelType w:val="hybridMultilevel"/>
    <w:tmpl w:val="7EE224AA"/>
    <w:lvl w:ilvl="0" w:tplc="AD843326">
      <w:start w:val="1"/>
      <w:numFmt w:val="decimal"/>
      <w:lvlText w:val="%1."/>
      <w:lvlJc w:val="left"/>
      <w:pPr>
        <w:ind w:left="804" w:hanging="444"/>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A725A7"/>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8A7526D"/>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32BE6885"/>
    <w:multiLevelType w:val="hybridMultilevel"/>
    <w:tmpl w:val="E7121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35A4B3B"/>
    <w:multiLevelType w:val="hybridMultilevel"/>
    <w:tmpl w:val="64F6B410"/>
    <w:lvl w:ilvl="0" w:tplc="D6C6106C">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54027B5"/>
    <w:multiLevelType w:val="multilevel"/>
    <w:tmpl w:val="181A08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EC30C19"/>
    <w:multiLevelType w:val="multilevel"/>
    <w:tmpl w:val="B97EC27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2D076CC"/>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9C70F55"/>
    <w:multiLevelType w:val="multilevel"/>
    <w:tmpl w:val="C40EE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AD62D12"/>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D6F41EB"/>
    <w:multiLevelType w:val="multilevel"/>
    <w:tmpl w:val="48E4D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5131FAE"/>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7ACD60FF"/>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AF311DA"/>
    <w:multiLevelType w:val="multilevel"/>
    <w:tmpl w:val="8DA68C96"/>
    <w:lvl w:ilvl="0">
      <w:start w:val="1"/>
      <w:numFmt w:val="decimal"/>
      <w:lvlText w:val="%1."/>
      <w:lvlJc w:val="left"/>
      <w:pPr>
        <w:ind w:left="804" w:hanging="44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787815080">
    <w:abstractNumId w:val="14"/>
  </w:num>
  <w:num w:numId="2" w16cid:durableId="1552032804">
    <w:abstractNumId w:val="2"/>
  </w:num>
  <w:num w:numId="3" w16cid:durableId="189925511">
    <w:abstractNumId w:val="9"/>
  </w:num>
  <w:num w:numId="4" w16cid:durableId="1227296472">
    <w:abstractNumId w:val="12"/>
  </w:num>
  <w:num w:numId="5" w16cid:durableId="528569264">
    <w:abstractNumId w:val="7"/>
  </w:num>
  <w:num w:numId="6" w16cid:durableId="1482233810">
    <w:abstractNumId w:val="4"/>
  </w:num>
  <w:num w:numId="7" w16cid:durableId="852450226">
    <w:abstractNumId w:val="17"/>
  </w:num>
  <w:num w:numId="8" w16cid:durableId="864098510">
    <w:abstractNumId w:val="15"/>
  </w:num>
  <w:num w:numId="9" w16cid:durableId="248392010">
    <w:abstractNumId w:val="5"/>
  </w:num>
  <w:num w:numId="10" w16cid:durableId="1548226689">
    <w:abstractNumId w:val="10"/>
  </w:num>
  <w:num w:numId="11" w16cid:durableId="2125222571">
    <w:abstractNumId w:val="11"/>
  </w:num>
  <w:num w:numId="12" w16cid:durableId="1100684259">
    <w:abstractNumId w:val="13"/>
  </w:num>
  <w:num w:numId="13" w16cid:durableId="897057149">
    <w:abstractNumId w:val="0"/>
  </w:num>
  <w:num w:numId="14" w16cid:durableId="383650363">
    <w:abstractNumId w:val="1"/>
  </w:num>
  <w:num w:numId="15" w16cid:durableId="1614635508">
    <w:abstractNumId w:val="16"/>
  </w:num>
  <w:num w:numId="16" w16cid:durableId="1338118457">
    <w:abstractNumId w:val="3"/>
  </w:num>
  <w:num w:numId="17" w16cid:durableId="1561596507">
    <w:abstractNumId w:val="8"/>
  </w:num>
  <w:num w:numId="18" w16cid:durableId="18667465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BAC"/>
    <w:rsid w:val="00003E64"/>
    <w:rsid w:val="00004A86"/>
    <w:rsid w:val="00007B25"/>
    <w:rsid w:val="00012F58"/>
    <w:rsid w:val="000345A9"/>
    <w:rsid w:val="00035068"/>
    <w:rsid w:val="00041240"/>
    <w:rsid w:val="00043A8D"/>
    <w:rsid w:val="00057B13"/>
    <w:rsid w:val="00061FA6"/>
    <w:rsid w:val="00073789"/>
    <w:rsid w:val="00075A34"/>
    <w:rsid w:val="000828D5"/>
    <w:rsid w:val="00084F1F"/>
    <w:rsid w:val="000853E5"/>
    <w:rsid w:val="00090517"/>
    <w:rsid w:val="000B21A2"/>
    <w:rsid w:val="000C18A0"/>
    <w:rsid w:val="000C253F"/>
    <w:rsid w:val="000D0141"/>
    <w:rsid w:val="000D344A"/>
    <w:rsid w:val="000D6456"/>
    <w:rsid w:val="000E0B8F"/>
    <w:rsid w:val="000E29C0"/>
    <w:rsid w:val="000E2A00"/>
    <w:rsid w:val="000E3DAB"/>
    <w:rsid w:val="0010648B"/>
    <w:rsid w:val="001142DE"/>
    <w:rsid w:val="00127A34"/>
    <w:rsid w:val="00130E86"/>
    <w:rsid w:val="0013265E"/>
    <w:rsid w:val="001367CD"/>
    <w:rsid w:val="001529CF"/>
    <w:rsid w:val="00156F70"/>
    <w:rsid w:val="00193E89"/>
    <w:rsid w:val="00197BF8"/>
    <w:rsid w:val="001A0914"/>
    <w:rsid w:val="001C7A0B"/>
    <w:rsid w:val="001F379A"/>
    <w:rsid w:val="002053C7"/>
    <w:rsid w:val="00221B57"/>
    <w:rsid w:val="00222897"/>
    <w:rsid w:val="00240D10"/>
    <w:rsid w:val="0025726B"/>
    <w:rsid w:val="00264219"/>
    <w:rsid w:val="00273DC6"/>
    <w:rsid w:val="002965AE"/>
    <w:rsid w:val="002973FC"/>
    <w:rsid w:val="002B606A"/>
    <w:rsid w:val="002C778C"/>
    <w:rsid w:val="002D37D9"/>
    <w:rsid w:val="002E70DC"/>
    <w:rsid w:val="003064D9"/>
    <w:rsid w:val="00307D1A"/>
    <w:rsid w:val="0031695B"/>
    <w:rsid w:val="0032309A"/>
    <w:rsid w:val="0032424E"/>
    <w:rsid w:val="00325BF2"/>
    <w:rsid w:val="00356FAC"/>
    <w:rsid w:val="003721E9"/>
    <w:rsid w:val="00380E75"/>
    <w:rsid w:val="003827AF"/>
    <w:rsid w:val="00391FCC"/>
    <w:rsid w:val="003C0C60"/>
    <w:rsid w:val="003C28AE"/>
    <w:rsid w:val="003C39A9"/>
    <w:rsid w:val="003C6FC4"/>
    <w:rsid w:val="003D2864"/>
    <w:rsid w:val="003E52BA"/>
    <w:rsid w:val="003F6E21"/>
    <w:rsid w:val="00403317"/>
    <w:rsid w:val="00415D93"/>
    <w:rsid w:val="00421FE5"/>
    <w:rsid w:val="00434AA1"/>
    <w:rsid w:val="00474454"/>
    <w:rsid w:val="004756C5"/>
    <w:rsid w:val="00480B2C"/>
    <w:rsid w:val="004842A5"/>
    <w:rsid w:val="00490467"/>
    <w:rsid w:val="00493224"/>
    <w:rsid w:val="004A5536"/>
    <w:rsid w:val="004C07B0"/>
    <w:rsid w:val="004C5A68"/>
    <w:rsid w:val="004F180A"/>
    <w:rsid w:val="00501CA9"/>
    <w:rsid w:val="00504A43"/>
    <w:rsid w:val="00513DF6"/>
    <w:rsid w:val="00521156"/>
    <w:rsid w:val="00522326"/>
    <w:rsid w:val="00543458"/>
    <w:rsid w:val="0055656F"/>
    <w:rsid w:val="005626F8"/>
    <w:rsid w:val="005743E2"/>
    <w:rsid w:val="00586463"/>
    <w:rsid w:val="005B0FCB"/>
    <w:rsid w:val="005B3556"/>
    <w:rsid w:val="005C51B1"/>
    <w:rsid w:val="005C6CA9"/>
    <w:rsid w:val="005D18F1"/>
    <w:rsid w:val="005D2468"/>
    <w:rsid w:val="005D2BE6"/>
    <w:rsid w:val="005D7319"/>
    <w:rsid w:val="005E51C3"/>
    <w:rsid w:val="00600EE9"/>
    <w:rsid w:val="00626378"/>
    <w:rsid w:val="00630D42"/>
    <w:rsid w:val="00642B14"/>
    <w:rsid w:val="0067198A"/>
    <w:rsid w:val="006805CC"/>
    <w:rsid w:val="006A1E3A"/>
    <w:rsid w:val="006A25D3"/>
    <w:rsid w:val="006B47B4"/>
    <w:rsid w:val="006C0D81"/>
    <w:rsid w:val="006C44BE"/>
    <w:rsid w:val="006C6B34"/>
    <w:rsid w:val="006C7440"/>
    <w:rsid w:val="006F7395"/>
    <w:rsid w:val="00704A08"/>
    <w:rsid w:val="007153CE"/>
    <w:rsid w:val="00743A21"/>
    <w:rsid w:val="0075296D"/>
    <w:rsid w:val="00754B05"/>
    <w:rsid w:val="007A4412"/>
    <w:rsid w:val="007A63B9"/>
    <w:rsid w:val="007A74DD"/>
    <w:rsid w:val="007B1BAC"/>
    <w:rsid w:val="007B1E96"/>
    <w:rsid w:val="007B7918"/>
    <w:rsid w:val="007C0355"/>
    <w:rsid w:val="007C4574"/>
    <w:rsid w:val="007D663B"/>
    <w:rsid w:val="007E18C1"/>
    <w:rsid w:val="007E372D"/>
    <w:rsid w:val="007E49AF"/>
    <w:rsid w:val="0082029B"/>
    <w:rsid w:val="00835380"/>
    <w:rsid w:val="00842B9A"/>
    <w:rsid w:val="00851436"/>
    <w:rsid w:val="00851530"/>
    <w:rsid w:val="0086335A"/>
    <w:rsid w:val="00865A66"/>
    <w:rsid w:val="008831A9"/>
    <w:rsid w:val="0088590F"/>
    <w:rsid w:val="008875B6"/>
    <w:rsid w:val="00894B7D"/>
    <w:rsid w:val="00894CAF"/>
    <w:rsid w:val="008D2B97"/>
    <w:rsid w:val="008E2DC9"/>
    <w:rsid w:val="008E429E"/>
    <w:rsid w:val="008E71E8"/>
    <w:rsid w:val="008F7EAD"/>
    <w:rsid w:val="0090419C"/>
    <w:rsid w:val="00934115"/>
    <w:rsid w:val="0095274A"/>
    <w:rsid w:val="00985BAC"/>
    <w:rsid w:val="00986341"/>
    <w:rsid w:val="009A0A9D"/>
    <w:rsid w:val="009A5871"/>
    <w:rsid w:val="009B2BC8"/>
    <w:rsid w:val="009B70A5"/>
    <w:rsid w:val="009C04CD"/>
    <w:rsid w:val="009C2EF4"/>
    <w:rsid w:val="009C6054"/>
    <w:rsid w:val="009C6064"/>
    <w:rsid w:val="009C7766"/>
    <w:rsid w:val="009D091F"/>
    <w:rsid w:val="009E342D"/>
    <w:rsid w:val="009E4F3B"/>
    <w:rsid w:val="009E6CB9"/>
    <w:rsid w:val="009E7DE9"/>
    <w:rsid w:val="009F1DEE"/>
    <w:rsid w:val="009F5505"/>
    <w:rsid w:val="009F5A09"/>
    <w:rsid w:val="00A3382E"/>
    <w:rsid w:val="00A427C5"/>
    <w:rsid w:val="00A545D0"/>
    <w:rsid w:val="00A62D3B"/>
    <w:rsid w:val="00A76517"/>
    <w:rsid w:val="00A870F9"/>
    <w:rsid w:val="00A905D7"/>
    <w:rsid w:val="00A91090"/>
    <w:rsid w:val="00AB4DD4"/>
    <w:rsid w:val="00AF0123"/>
    <w:rsid w:val="00AF6DFE"/>
    <w:rsid w:val="00B03286"/>
    <w:rsid w:val="00B07D49"/>
    <w:rsid w:val="00B16C22"/>
    <w:rsid w:val="00B20FAB"/>
    <w:rsid w:val="00B2269F"/>
    <w:rsid w:val="00B24346"/>
    <w:rsid w:val="00B704C6"/>
    <w:rsid w:val="00B85967"/>
    <w:rsid w:val="00B94D76"/>
    <w:rsid w:val="00B969B9"/>
    <w:rsid w:val="00BA4731"/>
    <w:rsid w:val="00C10869"/>
    <w:rsid w:val="00C156F5"/>
    <w:rsid w:val="00C3638E"/>
    <w:rsid w:val="00C373F9"/>
    <w:rsid w:val="00C6247E"/>
    <w:rsid w:val="00C825CD"/>
    <w:rsid w:val="00C92E0B"/>
    <w:rsid w:val="00C93C33"/>
    <w:rsid w:val="00CA59DC"/>
    <w:rsid w:val="00D075FF"/>
    <w:rsid w:val="00D10734"/>
    <w:rsid w:val="00D11A4F"/>
    <w:rsid w:val="00D15774"/>
    <w:rsid w:val="00D17F1B"/>
    <w:rsid w:val="00D537FE"/>
    <w:rsid w:val="00D56898"/>
    <w:rsid w:val="00D6434A"/>
    <w:rsid w:val="00D648F3"/>
    <w:rsid w:val="00D90C4B"/>
    <w:rsid w:val="00D9159E"/>
    <w:rsid w:val="00D96A4B"/>
    <w:rsid w:val="00DA39F3"/>
    <w:rsid w:val="00DA39F8"/>
    <w:rsid w:val="00DB1DA6"/>
    <w:rsid w:val="00DB20C3"/>
    <w:rsid w:val="00DD2D40"/>
    <w:rsid w:val="00DF1E7C"/>
    <w:rsid w:val="00E01EB9"/>
    <w:rsid w:val="00E57657"/>
    <w:rsid w:val="00E62DB8"/>
    <w:rsid w:val="00E65C15"/>
    <w:rsid w:val="00E7264D"/>
    <w:rsid w:val="00E85733"/>
    <w:rsid w:val="00E93869"/>
    <w:rsid w:val="00E96EEA"/>
    <w:rsid w:val="00EB7679"/>
    <w:rsid w:val="00EC531C"/>
    <w:rsid w:val="00ED4E29"/>
    <w:rsid w:val="00EF1CF9"/>
    <w:rsid w:val="00F02373"/>
    <w:rsid w:val="00F17945"/>
    <w:rsid w:val="00F31FED"/>
    <w:rsid w:val="00F4247F"/>
    <w:rsid w:val="00F46261"/>
    <w:rsid w:val="00F46760"/>
    <w:rsid w:val="00F553B8"/>
    <w:rsid w:val="00F860CD"/>
    <w:rsid w:val="00F900CB"/>
    <w:rsid w:val="00F943AA"/>
    <w:rsid w:val="00F97C14"/>
    <w:rsid w:val="00FA1C0C"/>
    <w:rsid w:val="00FA656C"/>
    <w:rsid w:val="00FC239C"/>
    <w:rsid w:val="00FC6089"/>
    <w:rsid w:val="00FD5EF5"/>
    <w:rsid w:val="00FE25DF"/>
    <w:rsid w:val="00FE4C1E"/>
    <w:rsid w:val="00FE5069"/>
    <w:rsid w:val="00FF23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6EE5C"/>
  <w15:docId w15:val="{AFA48618-5D99-43B5-8234-807F660A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D5EF5"/>
    <w:pPr>
      <w:spacing w:after="100"/>
    </w:pPr>
  </w:style>
  <w:style w:type="paragraph" w:styleId="TOC2">
    <w:name w:val="toc 2"/>
    <w:basedOn w:val="Normal"/>
    <w:next w:val="Normal"/>
    <w:autoRedefine/>
    <w:uiPriority w:val="39"/>
    <w:unhideWhenUsed/>
    <w:rsid w:val="00FD5EF5"/>
    <w:pPr>
      <w:spacing w:after="100"/>
      <w:ind w:left="220"/>
    </w:pPr>
  </w:style>
  <w:style w:type="paragraph" w:styleId="TOC3">
    <w:name w:val="toc 3"/>
    <w:basedOn w:val="Normal"/>
    <w:next w:val="Normal"/>
    <w:autoRedefine/>
    <w:uiPriority w:val="39"/>
    <w:unhideWhenUsed/>
    <w:rsid w:val="00FD5EF5"/>
    <w:pPr>
      <w:spacing w:after="100"/>
      <w:ind w:left="440"/>
    </w:pPr>
  </w:style>
  <w:style w:type="character" w:styleId="Hyperlink">
    <w:name w:val="Hyperlink"/>
    <w:basedOn w:val="DefaultParagraphFont"/>
    <w:uiPriority w:val="99"/>
    <w:unhideWhenUsed/>
    <w:rsid w:val="00FD5EF5"/>
    <w:rPr>
      <w:color w:val="0000FF" w:themeColor="hyperlink"/>
      <w:u w:val="single"/>
    </w:rPr>
  </w:style>
  <w:style w:type="paragraph" w:styleId="Header">
    <w:name w:val="header"/>
    <w:basedOn w:val="Normal"/>
    <w:link w:val="HeaderChar"/>
    <w:uiPriority w:val="99"/>
    <w:unhideWhenUsed/>
    <w:rsid w:val="007B1BAC"/>
    <w:pPr>
      <w:tabs>
        <w:tab w:val="center" w:pos="4513"/>
        <w:tab w:val="right" w:pos="9026"/>
      </w:tabs>
      <w:spacing w:line="240" w:lineRule="auto"/>
    </w:pPr>
  </w:style>
  <w:style w:type="character" w:customStyle="1" w:styleId="HeaderChar">
    <w:name w:val="Header Char"/>
    <w:basedOn w:val="DefaultParagraphFont"/>
    <w:link w:val="Header"/>
    <w:uiPriority w:val="99"/>
    <w:rsid w:val="007B1BAC"/>
  </w:style>
  <w:style w:type="paragraph" w:styleId="Footer">
    <w:name w:val="footer"/>
    <w:basedOn w:val="Normal"/>
    <w:link w:val="FooterChar"/>
    <w:uiPriority w:val="99"/>
    <w:unhideWhenUsed/>
    <w:rsid w:val="007B1BAC"/>
    <w:pPr>
      <w:tabs>
        <w:tab w:val="center" w:pos="4513"/>
        <w:tab w:val="right" w:pos="9026"/>
      </w:tabs>
      <w:spacing w:line="240" w:lineRule="auto"/>
    </w:pPr>
  </w:style>
  <w:style w:type="character" w:customStyle="1" w:styleId="FooterChar">
    <w:name w:val="Footer Char"/>
    <w:basedOn w:val="DefaultParagraphFont"/>
    <w:link w:val="Footer"/>
    <w:uiPriority w:val="99"/>
    <w:rsid w:val="007B1BAC"/>
  </w:style>
  <w:style w:type="table" w:styleId="TableGrid">
    <w:name w:val="Table Grid"/>
    <w:basedOn w:val="TableNormal"/>
    <w:uiPriority w:val="39"/>
    <w:rsid w:val="00D075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531C"/>
    <w:pPr>
      <w:ind w:left="720"/>
      <w:contextualSpacing/>
    </w:pPr>
  </w:style>
  <w:style w:type="paragraph" w:styleId="ListBullet">
    <w:name w:val="List Bullet"/>
    <w:basedOn w:val="Normal"/>
    <w:uiPriority w:val="99"/>
    <w:unhideWhenUsed/>
    <w:rsid w:val="009C04CD"/>
    <w:pPr>
      <w:numPr>
        <w:numId w:val="13"/>
      </w:numPr>
      <w:spacing w:after="160" w:line="259" w:lineRule="auto"/>
      <w:contextualSpacing/>
    </w:pPr>
    <w:rPr>
      <w:rFonts w:asciiTheme="minorHAnsi" w:eastAsiaTheme="minorHAnsi" w:hAnsiTheme="minorHAnsi" w:cstheme="minorBidi"/>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ademyIT\Cert%204%20IT\Programming\ICTPRG440\Software%20Design%20Document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Software Design Documentation template</Template>
  <TotalTime>448</TotalTime>
  <Pages>26</Pages>
  <Words>1827</Words>
  <Characters>10415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dc:creator>
  <cp:lastModifiedBy>Cockram, Matthew (Cognizant)</cp:lastModifiedBy>
  <cp:revision>243</cp:revision>
  <dcterms:created xsi:type="dcterms:W3CDTF">2022-02-14T02:05:00Z</dcterms:created>
  <dcterms:modified xsi:type="dcterms:W3CDTF">2023-03-03T02:02:00Z</dcterms:modified>
</cp:coreProperties>
</file>